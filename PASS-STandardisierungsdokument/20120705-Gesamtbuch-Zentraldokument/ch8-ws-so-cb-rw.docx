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5A0" w:rsidRPr="00E75982" w:rsidRDefault="00BA75A0" w:rsidP="00DE63A6">
      <w:pPr>
        <w:pStyle w:val="heading1"/>
      </w:pPr>
      <w:r w:rsidRPr="00E75982">
        <w:t>8. Subject-oriented Optimization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 w:rsidRPr="00E75982">
        <w:t xml:space="preserve"> of Processes</w:t>
      </w:r>
    </w:p>
    <w:p w:rsidR="00BA75A0" w:rsidRDefault="00BA75A0" w:rsidP="00DE63A6">
      <w:pPr>
        <w:pStyle w:val="heading2"/>
      </w:pPr>
      <w:r w:rsidRPr="00C11308">
        <w:t>8</w:t>
      </w:r>
      <w:r>
        <w:t>.1</w:t>
      </w:r>
      <w:r w:rsidRPr="00C11308">
        <w:t xml:space="preserve"> To Go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BA75A0" w:rsidRPr="00CE0272" w:rsidTr="00CE0272">
        <w:tc>
          <w:tcPr>
            <w:tcW w:w="4644" w:type="dxa"/>
            <w:shd w:val="clear" w:color="auto" w:fill="auto"/>
          </w:tcPr>
          <w:p w:rsidR="00BA75A0" w:rsidRPr="00CE0272" w:rsidRDefault="00BA75A0" w:rsidP="00CC1FF8">
            <w:pPr>
              <w:rPr>
                <w:rFonts w:ascii="Bradley Hand ITC" w:hAnsi="Bradley Hand ITC"/>
              </w:rPr>
            </w:pPr>
            <w:r w:rsidRPr="00CE0272">
              <w:rPr>
                <w:rFonts w:ascii="Bradley Hand ITC" w:hAnsi="Bradley Hand ITC"/>
              </w:rPr>
              <w:t>My process is finished</w:t>
            </w:r>
            <w:r>
              <w:rPr>
                <w:rFonts w:ascii="Bradley Hand ITC" w:hAnsi="Bradley Hand ITC"/>
              </w:rPr>
              <w:t>;</w:t>
            </w:r>
            <w:r w:rsidRPr="00CE0272">
              <w:rPr>
                <w:rFonts w:ascii="Bradley Hand ITC" w:hAnsi="Bradley Hand ITC"/>
              </w:rPr>
              <w:t xml:space="preserve"> it is modeled and validated—why should anything be improved?</w:t>
            </w:r>
          </w:p>
        </w:tc>
        <w:tc>
          <w:tcPr>
            <w:tcW w:w="4644" w:type="dxa"/>
            <w:shd w:val="clear" w:color="auto" w:fill="auto"/>
          </w:tcPr>
          <w:p w:rsidR="00BA75A0" w:rsidRPr="00CE0272" w:rsidRDefault="00BA75A0" w:rsidP="00D72A08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586C3246" wp14:editId="49D188E9">
                  <wp:extent cx="1025525" cy="1009650"/>
                  <wp:effectExtent l="0" t="0" r="3175" b="0"/>
                  <wp:docPr id="150" name="Bild 1" descr="Tuete_ohne_ne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uete_ohne_ne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5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5A0" w:rsidRPr="00CE0272" w:rsidTr="00CE0272">
        <w:tc>
          <w:tcPr>
            <w:tcW w:w="4644" w:type="dxa"/>
            <w:shd w:val="clear" w:color="auto" w:fill="auto"/>
          </w:tcPr>
          <w:p w:rsidR="00BA75A0" w:rsidRPr="00CE0272" w:rsidRDefault="00BA75A0" w:rsidP="00CE0272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BA75A0" w:rsidRDefault="00BA75A0" w:rsidP="00D72A08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BA75A0" w:rsidRPr="00CE0272" w:rsidTr="00CE0272">
        <w:tc>
          <w:tcPr>
            <w:tcW w:w="4644" w:type="dxa"/>
            <w:shd w:val="clear" w:color="auto" w:fill="auto"/>
          </w:tcPr>
          <w:p w:rsidR="00BA75A0" w:rsidRDefault="00BA75A0" w:rsidP="00E54CA1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067E388D" wp14:editId="334C2DE6">
                  <wp:extent cx="850900" cy="1200785"/>
                  <wp:effectExtent l="0" t="0" r="6350" b="0"/>
                  <wp:docPr id="151" name="Bild 2" descr="Becher_ohn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echer_ohn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75A0" w:rsidRPr="00D72A08" w:rsidRDefault="00BA75A0" w:rsidP="00D72A08"/>
        </w:tc>
        <w:tc>
          <w:tcPr>
            <w:tcW w:w="4644" w:type="dxa"/>
            <w:shd w:val="clear" w:color="auto" w:fill="auto"/>
          </w:tcPr>
          <w:p w:rsidR="00BA75A0" w:rsidRPr="00CE0272" w:rsidRDefault="00BA75A0" w:rsidP="00CC1FF8">
            <w:pPr>
              <w:rPr>
                <w:rFonts w:ascii="Bradley Hand ITC" w:hAnsi="Bradley Hand ITC"/>
              </w:rPr>
            </w:pPr>
            <w:r w:rsidRPr="00CE0272">
              <w:rPr>
                <w:rFonts w:ascii="Bradley Hand ITC" w:hAnsi="Bradley Hand ITC"/>
              </w:rPr>
              <w:t>By validating, we have determined that we do the right thing</w:t>
            </w:r>
            <w:r>
              <w:rPr>
                <w:rFonts w:ascii="Bradley Hand ITC" w:hAnsi="Bradley Hand ITC"/>
              </w:rPr>
              <w:t>s</w:t>
            </w:r>
            <w:r w:rsidRPr="00CE0272">
              <w:rPr>
                <w:rFonts w:ascii="Bradley Hand ITC" w:hAnsi="Bradley Hand ITC"/>
              </w:rPr>
              <w:t xml:space="preserve">. However, we still need to check whether we do </w:t>
            </w:r>
            <w:r>
              <w:rPr>
                <w:rFonts w:ascii="Bradley Hand ITC" w:hAnsi="Bradley Hand ITC"/>
              </w:rPr>
              <w:t>these</w:t>
            </w:r>
            <w:r w:rsidRPr="00CE0272">
              <w:rPr>
                <w:rFonts w:ascii="Bradley Hand ITC" w:hAnsi="Bradley Hand ITC"/>
              </w:rPr>
              <w:t xml:space="preserve"> with </w:t>
            </w:r>
            <w:r>
              <w:rPr>
                <w:rFonts w:ascii="Bradley Hand ITC" w:hAnsi="Bradley Hand ITC"/>
              </w:rPr>
              <w:t xml:space="preserve">the </w:t>
            </w:r>
            <w:r w:rsidRPr="00CE0272">
              <w:rPr>
                <w:rFonts w:ascii="Bradley Hand ITC" w:hAnsi="Bradley Hand ITC"/>
              </w:rPr>
              <w:t>least possible effort. It may be, e.g., that we still perform unnecessary actions or communications. Then, the process should be optimized...</w:t>
            </w:r>
          </w:p>
        </w:tc>
      </w:tr>
      <w:tr w:rsidR="00BA75A0" w:rsidRPr="00CE0272" w:rsidTr="00CE0272">
        <w:tc>
          <w:tcPr>
            <w:tcW w:w="4644" w:type="dxa"/>
            <w:shd w:val="clear" w:color="auto" w:fill="auto"/>
          </w:tcPr>
          <w:p w:rsidR="00BA75A0" w:rsidRPr="00CE0272" w:rsidRDefault="00BA75A0" w:rsidP="00CC1FF8">
            <w:pPr>
              <w:rPr>
                <w:rFonts w:ascii="Bradley Hand ITC" w:hAnsi="Bradley Hand ITC"/>
              </w:rPr>
            </w:pPr>
            <w:r w:rsidRPr="00CE0272">
              <w:rPr>
                <w:rFonts w:ascii="Bradley Hand ITC" w:hAnsi="Bradley Hand ITC"/>
              </w:rPr>
              <w:t xml:space="preserve">... </w:t>
            </w:r>
            <w:proofErr w:type="gramStart"/>
            <w:r w:rsidRPr="00CE0272">
              <w:rPr>
                <w:rFonts w:ascii="Bradley Hand ITC" w:hAnsi="Bradley Hand ITC"/>
              </w:rPr>
              <w:t>in</w:t>
            </w:r>
            <w:proofErr w:type="gramEnd"/>
            <w:r w:rsidRPr="00CE0272">
              <w:rPr>
                <w:rFonts w:ascii="Bradley Hand ITC" w:hAnsi="Bradley Hand ITC"/>
              </w:rPr>
              <w:t xml:space="preserve"> case the deficiencies </w:t>
            </w:r>
            <w:r>
              <w:rPr>
                <w:rFonts w:ascii="Bradley Hand ITC" w:hAnsi="Bradley Hand ITC"/>
              </w:rPr>
              <w:t>cause</w:t>
            </w:r>
            <w:r w:rsidRPr="00CE0272">
              <w:rPr>
                <w:rFonts w:ascii="Bradley Hand ITC" w:hAnsi="Bradley Hand ITC"/>
              </w:rPr>
              <w:t xml:space="preserve"> us </w:t>
            </w:r>
            <w:r>
              <w:rPr>
                <w:rFonts w:ascii="Bradley Hand ITC" w:hAnsi="Bradley Hand ITC"/>
              </w:rPr>
              <w:t xml:space="preserve">to either partially or even completely </w:t>
            </w:r>
            <w:r w:rsidRPr="00CE0272">
              <w:rPr>
                <w:rFonts w:ascii="Bradley Hand ITC" w:hAnsi="Bradley Hand ITC"/>
              </w:rPr>
              <w:t xml:space="preserve">miss the process </w:t>
            </w:r>
            <w:r>
              <w:rPr>
                <w:rFonts w:ascii="Bradley Hand ITC" w:hAnsi="Bradley Hand ITC"/>
              </w:rPr>
              <w:t>objectives</w:t>
            </w:r>
            <w:r w:rsidRPr="00CE0272">
              <w:rPr>
                <w:rFonts w:ascii="Bradley Hand ITC" w:hAnsi="Bradley Hand ITC"/>
              </w:rPr>
              <w:t>. We want to avoid unnecessary work, if possible.</w:t>
            </w:r>
          </w:p>
        </w:tc>
        <w:tc>
          <w:tcPr>
            <w:tcW w:w="4644" w:type="dxa"/>
            <w:shd w:val="clear" w:color="auto" w:fill="auto"/>
          </w:tcPr>
          <w:p w:rsidR="00BA75A0" w:rsidRPr="00CE0272" w:rsidRDefault="00BA75A0" w:rsidP="00D72A08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78322893" wp14:editId="374B784E">
                  <wp:extent cx="1033780" cy="1065530"/>
                  <wp:effectExtent l="0" t="0" r="0" b="1270"/>
                  <wp:docPr id="152" name="Bild 3" descr="Tuete_Schleif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uete_Schleif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5A0" w:rsidRPr="00CE0272" w:rsidTr="00CE0272">
        <w:tc>
          <w:tcPr>
            <w:tcW w:w="4644" w:type="dxa"/>
            <w:shd w:val="clear" w:color="auto" w:fill="auto"/>
          </w:tcPr>
          <w:p w:rsidR="00BA75A0" w:rsidRPr="00CE0272" w:rsidRDefault="00BA75A0" w:rsidP="00CE0272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BA75A0" w:rsidRDefault="00BA75A0" w:rsidP="00D72A08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BA75A0" w:rsidRPr="00CE0272" w:rsidTr="00CE0272">
        <w:tc>
          <w:tcPr>
            <w:tcW w:w="4644" w:type="dxa"/>
            <w:shd w:val="clear" w:color="auto" w:fill="auto"/>
          </w:tcPr>
          <w:p w:rsidR="00BA75A0" w:rsidRDefault="00BA75A0" w:rsidP="00E54CA1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65530733" wp14:editId="3D481894">
                  <wp:extent cx="1073150" cy="1057275"/>
                  <wp:effectExtent l="0" t="0" r="0" b="9525"/>
                  <wp:docPr id="153" name="Bild 4" descr="Tuete_ohne_Lin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uete_ohne_Lin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5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75A0" w:rsidRPr="00D72A08" w:rsidRDefault="00BA75A0" w:rsidP="00D72A08"/>
        </w:tc>
        <w:tc>
          <w:tcPr>
            <w:tcW w:w="4644" w:type="dxa"/>
            <w:shd w:val="clear" w:color="auto" w:fill="auto"/>
          </w:tcPr>
          <w:p w:rsidR="00BA75A0" w:rsidRPr="00CE0272" w:rsidRDefault="00BA75A0" w:rsidP="00CC1FF8">
            <w:pPr>
              <w:rPr>
                <w:rFonts w:ascii="Bradley Hand ITC" w:hAnsi="Bradley Hand ITC"/>
              </w:rPr>
            </w:pPr>
            <w:r w:rsidRPr="00CE0272">
              <w:rPr>
                <w:rFonts w:ascii="Bradley Hand ITC" w:hAnsi="Bradley Hand ITC"/>
              </w:rPr>
              <w:t xml:space="preserve">We have already </w:t>
            </w:r>
            <w:r>
              <w:rPr>
                <w:rFonts w:ascii="Bradley Hand ITC" w:hAnsi="Bradley Hand ITC"/>
              </w:rPr>
              <w:t>considered this</w:t>
            </w:r>
            <w:r w:rsidRPr="00CE0272">
              <w:rPr>
                <w:rFonts w:ascii="Bradley Hand ITC" w:hAnsi="Bradley Hand ITC"/>
              </w:rPr>
              <w:t xml:space="preserve"> in the course of validation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845C23">
              <w:rPr>
                <w:lang w:eastAsia="de-AT"/>
              </w:rPr>
              <w:instrText>validation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CE0272">
              <w:rPr>
                <w:rFonts w:ascii="Bradley Hand ITC" w:hAnsi="Bradley Hand ITC"/>
              </w:rPr>
              <w:t>! Nobody wants to perform unnecessary task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67008F">
              <w:rPr>
                <w:lang w:eastAsia="de-AT"/>
              </w:rPr>
              <w:instrText>task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CE0272">
              <w:rPr>
                <w:rFonts w:ascii="Bradley Hand ITC" w:hAnsi="Bradley Hand ITC"/>
              </w:rPr>
              <w:t>s.</w:t>
            </w:r>
          </w:p>
        </w:tc>
      </w:tr>
      <w:tr w:rsidR="00BA75A0" w:rsidRPr="00CE0272" w:rsidTr="00CE0272">
        <w:tc>
          <w:tcPr>
            <w:tcW w:w="4644" w:type="dxa"/>
            <w:shd w:val="clear" w:color="auto" w:fill="auto"/>
          </w:tcPr>
          <w:p w:rsidR="00BA75A0" w:rsidRPr="00CE0272" w:rsidRDefault="00BA75A0" w:rsidP="0091645D">
            <w:pPr>
              <w:rPr>
                <w:rFonts w:ascii="Bradley Hand ITC" w:hAnsi="Bradley Hand ITC"/>
              </w:rPr>
            </w:pPr>
            <w:r w:rsidRPr="00CE0272">
              <w:rPr>
                <w:rFonts w:ascii="Bradley Hand ITC" w:hAnsi="Bradley Hand ITC"/>
              </w:rPr>
              <w:t>Validation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67008F">
              <w:rPr>
                <w:lang w:eastAsia="de-AT"/>
              </w:rPr>
              <w:instrText>validation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CE0272">
              <w:rPr>
                <w:rFonts w:ascii="Bradley Hand ITC" w:hAnsi="Bradley Hand ITC"/>
              </w:rPr>
              <w:t xml:space="preserve"> and optimization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70242">
              <w:instrText>optimization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CE0272">
              <w:rPr>
                <w:rFonts w:ascii="Bradley Hand ITC" w:hAnsi="Bradley Hand ITC"/>
              </w:rPr>
              <w:t xml:space="preserve"> are mutually related. In the context of optimization, however, we want to reduce expenses without questioning already achieved effectiveness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E00428">
              <w:rPr>
                <w:lang w:eastAsia="de-AT"/>
              </w:rPr>
              <w:instrText>effectiveness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CE0272">
              <w:rPr>
                <w:rFonts w:ascii="Bradley Hand ITC" w:hAnsi="Bradley Hand ITC"/>
              </w:rPr>
              <w:t xml:space="preserve"> targets. Process managers </w:t>
            </w:r>
            <w:r>
              <w:rPr>
                <w:rFonts w:ascii="Bradley Hand ITC" w:hAnsi="Bradley Hand ITC"/>
              </w:rPr>
              <w:t>can</w:t>
            </w:r>
            <w:r w:rsidRPr="00CE0272">
              <w:rPr>
                <w:rFonts w:ascii="Bradley Hand ITC" w:hAnsi="Bradley Hand ITC"/>
              </w:rPr>
              <w:t>not</w:t>
            </w:r>
            <w:r>
              <w:rPr>
                <w:rFonts w:ascii="Bradley Hand ITC" w:hAnsi="Bradley Hand ITC"/>
              </w:rPr>
              <w:t xml:space="preserve"> just turn a button</w:t>
            </w:r>
            <w:r w:rsidRPr="00CE0272">
              <w:rPr>
                <w:rFonts w:ascii="Bradley Hand ITC" w:hAnsi="Bradley Hand ITC"/>
              </w:rPr>
              <w:t>, in order to change the overall behavior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E00428">
              <w:rPr>
                <w:rFonts w:cs="Calibri"/>
                <w:lang w:eastAsia="de-AT"/>
              </w:rPr>
              <w:instrText>behavior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CE0272">
              <w:rPr>
                <w:rFonts w:ascii="Bradley Hand ITC" w:hAnsi="Bradley Hand ITC"/>
              </w:rPr>
              <w:t>. Optimization is a complex process requiring the collaboration of all subjects and actor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67008F">
              <w:rPr>
                <w:lang w:eastAsia="de-AT"/>
              </w:rPr>
              <w:instrText>actor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CE0272">
              <w:rPr>
                <w:rFonts w:ascii="Bradley Hand ITC" w:hAnsi="Bradley Hand ITC"/>
              </w:rPr>
              <w:t>s.</w:t>
            </w:r>
          </w:p>
        </w:tc>
        <w:tc>
          <w:tcPr>
            <w:tcW w:w="4644" w:type="dxa"/>
            <w:shd w:val="clear" w:color="auto" w:fill="auto"/>
          </w:tcPr>
          <w:p w:rsidR="00BA75A0" w:rsidRPr="00CE0272" w:rsidRDefault="00BA75A0" w:rsidP="00D72A08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23D41BA5" wp14:editId="1B3551A0">
                  <wp:extent cx="1002030" cy="1487170"/>
                  <wp:effectExtent l="0" t="0" r="7620" b="0"/>
                  <wp:docPr id="154" name="Bild 9" descr="Becher_Krawatt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Becher_Krawatt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03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75A0" w:rsidRPr="00C11308" w:rsidRDefault="00BA75A0" w:rsidP="00DE63A6">
      <w:pPr>
        <w:pStyle w:val="heading2"/>
      </w:pPr>
      <w:r>
        <w:t xml:space="preserve">8.2 The </w:t>
      </w:r>
      <w:r w:rsidRPr="00C11308">
        <w:t xml:space="preserve">Nature of </w:t>
      </w:r>
      <w:r>
        <w:t>O</w:t>
      </w:r>
      <w:r w:rsidRPr="00C11308">
        <w:t>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</w:p>
    <w:p w:rsidR="00BA75A0" w:rsidRDefault="00BA75A0" w:rsidP="00FF0976">
      <w:r w:rsidRPr="00C11308">
        <w:t>In Chapter 7</w:t>
      </w:r>
      <w:r>
        <w:t>,</w:t>
      </w:r>
      <w:r w:rsidRPr="00C11308">
        <w:t xml:space="preserve"> </w:t>
      </w:r>
      <w:r>
        <w:t>we have described</w:t>
      </w:r>
      <w:r w:rsidRPr="00C11308">
        <w:t xml:space="preserve"> validation</w:t>
      </w:r>
      <w:r>
        <w:t>,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which ensures </w:t>
      </w:r>
      <w:r w:rsidRPr="00C11308">
        <w:t>the effectiv</w:t>
      </w:r>
      <w:r>
        <w:t>eness</w:t>
      </w:r>
      <w:r>
        <w:fldChar w:fldCharType="begin"/>
      </w:r>
      <w:r>
        <w:instrText xml:space="preserve"> XE "</w:instrText>
      </w:r>
      <w:r w:rsidRPr="00E00428">
        <w:rPr>
          <w:lang w:eastAsia="de-AT"/>
        </w:rPr>
        <w:instrText>effectiveness</w:instrText>
      </w:r>
      <w:r>
        <w:instrText xml:space="preserve">" </w:instrText>
      </w:r>
      <w:r>
        <w:fldChar w:fldCharType="end"/>
      </w:r>
      <w:r>
        <w:t xml:space="preserve"> of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>
        <w:t>es. Its</w:t>
      </w:r>
      <w:r w:rsidRPr="00C11308">
        <w:t xml:space="preserve"> </w:t>
      </w:r>
      <w:r>
        <w:t>goal is to make sure</w:t>
      </w:r>
      <w:r w:rsidRPr="00C11308">
        <w:t xml:space="preserve"> that a process </w:t>
      </w:r>
      <w:r>
        <w:t xml:space="preserve">delivers the results as described by </w:t>
      </w:r>
      <w:r w:rsidRPr="00C11308">
        <w:t>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C11308">
        <w:t xml:space="preserve">. </w:t>
      </w:r>
      <w:r>
        <w:t xml:space="preserve">When optimizing, </w:t>
      </w:r>
      <w:r w:rsidRPr="00C11308">
        <w:t>the efficiency</w:t>
      </w:r>
      <w:r>
        <w:fldChar w:fldCharType="begin"/>
      </w:r>
      <w:r>
        <w:instrText xml:space="preserve"> XE "</w:instrText>
      </w:r>
      <w:r w:rsidRPr="00E00428">
        <w:instrText>efficiency</w:instrText>
      </w:r>
      <w:r>
        <w:instrText xml:space="preserve">" </w:instrText>
      </w:r>
      <w:r>
        <w:fldChar w:fldCharType="end"/>
      </w:r>
      <w:r w:rsidRPr="00C11308">
        <w:t xml:space="preserve"> of processes is </w:t>
      </w:r>
      <w:r>
        <w:t xml:space="preserve">at the focus of interest, in order </w:t>
      </w:r>
      <w:r w:rsidRPr="00C11308">
        <w:t xml:space="preserve">to achieve </w:t>
      </w:r>
      <w:r>
        <w:t xml:space="preserve">the desired </w:t>
      </w:r>
      <w:r w:rsidRPr="00C11308">
        <w:t xml:space="preserve">results </w:t>
      </w:r>
      <w:r>
        <w:t xml:space="preserve">with the </w:t>
      </w:r>
      <w:r w:rsidRPr="00C11308">
        <w:t>leas</w:t>
      </w:r>
      <w:r>
        <w:t xml:space="preserve">t possible expenditure of </w:t>
      </w:r>
      <w:r>
        <w:lastRenderedPageBreak/>
        <w:t>time and resources</w:t>
      </w:r>
      <w:r w:rsidRPr="00C11308">
        <w:t xml:space="preserve">. Efficiency targets are set in the </w:t>
      </w:r>
      <w:r>
        <w:t xml:space="preserve">course of </w:t>
      </w:r>
      <w:r w:rsidRPr="00C11308">
        <w:t>analysis</w:t>
      </w:r>
      <w:r>
        <w:t xml:space="preserve"> </w:t>
      </w:r>
      <w:r w:rsidRPr="00C11308">
        <w:t xml:space="preserve">in </w:t>
      </w:r>
      <w:r>
        <w:t xml:space="preserve">the </w:t>
      </w:r>
      <w:r w:rsidRPr="00C11308">
        <w:t>form of reference values</w:t>
      </w:r>
      <w:r>
        <w:t xml:space="preserve"> of performance parameters derived from a </w:t>
      </w:r>
      <w:r w:rsidRPr="00C11308">
        <w:t>corporate strategy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strategy</w:instrText>
      </w:r>
      <w:r>
        <w:instrText xml:space="preserve">" </w:instrText>
      </w:r>
      <w:r>
        <w:fldChar w:fldCharType="end"/>
      </w:r>
      <w:r w:rsidRPr="00C11308">
        <w:t xml:space="preserve">. If the comparison of the </w:t>
      </w:r>
      <w:r>
        <w:t xml:space="preserve">recorded </w:t>
      </w:r>
      <w:r w:rsidRPr="00C11308">
        <w:t>actual values</w:t>
      </w:r>
      <w:r>
        <w:t xml:space="preserve"> with the target values</w:t>
      </w:r>
      <w:r w:rsidRPr="00C11308">
        <w:t xml:space="preserve"> ​​</w:t>
      </w:r>
      <w:r>
        <w:t xml:space="preserve"> in the course of monitoring</w:t>
      </w:r>
      <w:r>
        <w:fldChar w:fldCharType="begin"/>
      </w:r>
      <w:r>
        <w:instrText xml:space="preserve"> XE "</w:instrText>
      </w:r>
      <w:r w:rsidRPr="00A70242">
        <w:instrText>monitoring</w:instrText>
      </w:r>
      <w:r>
        <w:instrText xml:space="preserve">" </w:instrText>
      </w:r>
      <w:r>
        <w:fldChar w:fldCharType="end"/>
      </w:r>
      <w:r>
        <w:t xml:space="preserve"> leads to negative deviations (see Chapter 11)</w:t>
      </w:r>
      <w:r w:rsidRPr="00C11308">
        <w:t>,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measures</w:t>
      </w:r>
      <w:r>
        <w:t xml:space="preserve"> need to be taken. S</w:t>
      </w:r>
      <w:r w:rsidRPr="00C11308">
        <w:t xml:space="preserve">uch a situation indicates that the process is not </w:t>
      </w:r>
      <w:r>
        <w:t xml:space="preserve">(or no longer) meeting its </w:t>
      </w:r>
      <w:r w:rsidRPr="00C11308">
        <w:t>requirements</w:t>
      </w:r>
      <w:r>
        <w:t>, and consequently,</w:t>
      </w:r>
      <w:r w:rsidRPr="00C11308">
        <w:t xml:space="preserve"> </w:t>
      </w:r>
      <w:r>
        <w:t xml:space="preserve">not (or no longer) achieving </w:t>
      </w:r>
      <w:r w:rsidRPr="00C11308">
        <w:t>its objectives.</w:t>
      </w:r>
    </w:p>
    <w:p w:rsidR="00BA75A0" w:rsidRPr="00C11308" w:rsidRDefault="00BA75A0" w:rsidP="00DE63A6">
      <w:pPr>
        <w:pStyle w:val="Important"/>
      </w:pPr>
      <w:r>
        <w:t>It is not only the selection of appropriate means for accomplishing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s (effectiveness</w:t>
      </w:r>
      <w:r>
        <w:fldChar w:fldCharType="begin"/>
      </w:r>
      <w:r>
        <w:instrText xml:space="preserve"> XE "</w:instrText>
      </w:r>
      <w:r w:rsidRPr="00E00428">
        <w:rPr>
          <w:lang w:eastAsia="de-AT"/>
        </w:rPr>
        <w:instrText>effectiveness</w:instrText>
      </w:r>
      <w:r>
        <w:instrText xml:space="preserve">" </w:instrText>
      </w:r>
      <w:r>
        <w:fldChar w:fldCharType="end"/>
      </w:r>
      <w:r>
        <w:t>), but also their economical use (efficiency</w:t>
      </w:r>
      <w:r>
        <w:fldChar w:fldCharType="begin"/>
      </w:r>
      <w:r>
        <w:instrText xml:space="preserve"> XE "</w:instrText>
      </w:r>
      <w:r w:rsidRPr="00E00428">
        <w:instrText>efficiency</w:instrText>
      </w:r>
      <w:r>
        <w:instrText xml:space="preserve">" </w:instrText>
      </w:r>
      <w:r>
        <w:fldChar w:fldCharType="end"/>
      </w:r>
      <w:r>
        <w:t>) that determines the success of S-BPM—the latter is ensured by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>.</w:t>
      </w:r>
    </w:p>
    <w:p w:rsidR="00BA75A0" w:rsidRDefault="00BA75A0" w:rsidP="00FF0976">
      <w:r>
        <w:t>For instance</w:t>
      </w:r>
      <w:r w:rsidRPr="00C11308">
        <w:t xml:space="preserve">, it may happen that a process has been running satisfactorily </w:t>
      </w:r>
      <w:r>
        <w:t>over</w:t>
      </w:r>
      <w:r w:rsidRPr="00C11308">
        <w:t xml:space="preserve"> a long </w:t>
      </w:r>
      <w:r>
        <w:t xml:space="preserve">period of </w:t>
      </w:r>
      <w:r w:rsidRPr="00C11308">
        <w:t>time, but then</w:t>
      </w:r>
      <w:r>
        <w:t>,</w:t>
      </w:r>
      <w:r w:rsidRPr="00C11308">
        <w:t xml:space="preserve"> </w:t>
      </w:r>
      <w:r>
        <w:t xml:space="preserve">for </w:t>
      </w:r>
      <w:r w:rsidRPr="00C11308">
        <w:t>no obvious reason</w:t>
      </w:r>
      <w:r>
        <w:t>s,</w:t>
      </w:r>
      <w:r w:rsidRPr="00C11308">
        <w:t xml:space="preserve"> unplanned deviations, such as an increase in </w:t>
      </w:r>
      <w:r>
        <w:t>process duration</w:t>
      </w:r>
      <w:r w:rsidRPr="00C11308">
        <w:t xml:space="preserve"> time</w:t>
      </w:r>
      <w:r>
        <w:t>, occur</w:t>
      </w:r>
      <w:r w:rsidRPr="00C11308">
        <w:t xml:space="preserve">. In </w:t>
      </w:r>
      <w:r>
        <w:t xml:space="preserve">the course of </w:t>
      </w:r>
      <w:r w:rsidRPr="00C11308">
        <w:t>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>,</w:t>
      </w:r>
      <w:r w:rsidRPr="00C11308">
        <w:t xml:space="preserve"> the causes for these effects </w:t>
      </w:r>
      <w:r>
        <w:t>need to be</w:t>
      </w:r>
      <w:r w:rsidRPr="00C11308">
        <w:t xml:space="preserve"> explored. They are often </w:t>
      </w:r>
      <w:r>
        <w:t>a result of</w:t>
      </w:r>
      <w:r w:rsidRPr="00C11308">
        <w:t xml:space="preserve"> changes in the configuration limits for a process, so that </w:t>
      </w:r>
      <w:r>
        <w:t>perhaps more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>
        <w:t xml:space="preserve">s need to be run than </w:t>
      </w:r>
      <w:r w:rsidRPr="00C11308">
        <w:t xml:space="preserve">originally planned. This in turn </w:t>
      </w:r>
      <w:r>
        <w:t xml:space="preserve">can </w:t>
      </w:r>
      <w:r w:rsidRPr="00C11308">
        <w:t>mean that employees are</w:t>
      </w:r>
      <w:r>
        <w:t xml:space="preserve"> overburdened,</w:t>
      </w:r>
      <w:r w:rsidRPr="00C11308">
        <w:t xml:space="preserve"> or </w:t>
      </w:r>
      <w:r>
        <w:t xml:space="preserve">that </w:t>
      </w:r>
      <w:r w:rsidRPr="00C11308">
        <w:t xml:space="preserve">the tools used do not </w:t>
      </w:r>
      <w:r>
        <w:t>meet</w:t>
      </w:r>
      <w:r w:rsidRPr="00C11308">
        <w:t xml:space="preserve"> the changed requirements. </w:t>
      </w:r>
      <w:r>
        <w:t>I</w:t>
      </w:r>
      <w:r w:rsidRPr="00C11308">
        <w:t>n this</w:t>
      </w:r>
      <w:r>
        <w:t xml:space="preserve"> case, organizational leaders (G</w:t>
      </w:r>
      <w:r w:rsidRPr="00C11308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C11308">
        <w:t>s)</w:t>
      </w:r>
      <w:r>
        <w:t xml:space="preserve"> initiate optimization after an </w:t>
      </w:r>
      <w:r w:rsidRPr="00C11308">
        <w:t>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C11308">
        <w:t xml:space="preserve">, without previously </w:t>
      </w:r>
      <w:r>
        <w:t>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and validating</w:t>
      </w:r>
      <w:r w:rsidRPr="00C11308">
        <w:t>.</w:t>
      </w:r>
    </w:p>
    <w:p w:rsidR="00BA75A0" w:rsidRPr="00C11308" w:rsidRDefault="00BA75A0" w:rsidP="00FF0976"/>
    <w:p w:rsidR="00BA75A0" w:rsidRPr="00C11308" w:rsidRDefault="00BA75A0" w:rsidP="00FF0976">
      <w:r>
        <w:t xml:space="preserve">In </w:t>
      </w:r>
      <w:r w:rsidRPr="00C11308">
        <w:t>an organizati</w:t>
      </w:r>
      <w:r>
        <w:t>onal development project following a</w:t>
      </w:r>
      <w:r w:rsidRPr="00C11308">
        <w:t xml:space="preserve"> linear approach </w:t>
      </w:r>
      <w:r>
        <w:t xml:space="preserve">to S-BPM, </w:t>
      </w:r>
      <w:r w:rsidRPr="00C11308">
        <w:t>e</w:t>
      </w:r>
      <w:r>
        <w:t>.</w:t>
      </w:r>
      <w:r w:rsidRPr="00C11308">
        <w:t>g</w:t>
      </w:r>
      <w:r>
        <w:t>.,</w:t>
      </w:r>
      <w:r w:rsidRPr="00C11308">
        <w:t xml:space="preserve"> design</w:t>
      </w:r>
      <w:r>
        <w:t>ing</w:t>
      </w:r>
      <w:r w:rsidRPr="00C11308">
        <w:t xml:space="preserve"> a new process, the </w:t>
      </w:r>
      <w:r>
        <w:t>F</w:t>
      </w:r>
      <w:r w:rsidRPr="00C11308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can </w:t>
      </w:r>
      <w:r w:rsidRPr="00C11308">
        <w:t>initiate a first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of the process immediately after its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 w:rsidRPr="00C11308">
        <w:t xml:space="preserve"> and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 w:rsidRPr="00C11308">
        <w:t>. In this case, the validated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C11308">
        <w:t xml:space="preserve"> is checked to see whether, based on its </w:t>
      </w:r>
      <w:r>
        <w:t>current</w:t>
      </w:r>
      <w:r w:rsidRPr="00C11308">
        <w:t xml:space="preserve"> design, </w:t>
      </w:r>
      <w:r>
        <w:t xml:space="preserve">the process </w:t>
      </w:r>
      <w:r w:rsidRPr="00C11308">
        <w:t>can be improved</w:t>
      </w:r>
      <w:r w:rsidRPr="00922BDB">
        <w:t xml:space="preserve"> </w:t>
      </w:r>
      <w:r>
        <w:t>with respect to the achievement of its defined efficiency</w:t>
      </w:r>
      <w:r>
        <w:fldChar w:fldCharType="begin"/>
      </w:r>
      <w:r>
        <w:instrText xml:space="preserve"> XE "</w:instrText>
      </w:r>
      <w:r w:rsidRPr="00E00428">
        <w:instrText>efficiency</w:instrText>
      </w:r>
      <w:r>
        <w:instrText xml:space="preserve">" </w:instrText>
      </w:r>
      <w:r>
        <w:fldChar w:fldCharType="end"/>
      </w:r>
      <w:r>
        <w:t xml:space="preserve"> targets</w:t>
      </w:r>
      <w:r w:rsidRPr="00C11308">
        <w:t xml:space="preserve">. An increase in efficiency already at this stage of an organizational development project reduces the likelihood of </w:t>
      </w:r>
      <w:r>
        <w:t xml:space="preserve">the necessity for </w:t>
      </w:r>
      <w:r w:rsidRPr="00C11308">
        <w:t xml:space="preserve">subsequent </w:t>
      </w:r>
      <w:r>
        <w:t xml:space="preserve">adjustments </w:t>
      </w:r>
      <w:r w:rsidRPr="00C11308">
        <w:t>during operation</w:t>
      </w:r>
      <w:r>
        <w:fldChar w:fldCharType="begin"/>
      </w:r>
      <w:r>
        <w:instrText xml:space="preserve"> XE "</w:instrText>
      </w:r>
      <w:r w:rsidRPr="00A70242">
        <w:instrText>operation</w:instrText>
      </w:r>
      <w:r>
        <w:instrText xml:space="preserve">" </w:instrText>
      </w:r>
      <w:r>
        <w:fldChar w:fldCharType="end"/>
      </w:r>
      <w:r w:rsidRPr="00C11308">
        <w:t xml:space="preserve"> of the considered</w:t>
      </w:r>
      <w:r>
        <w:t xml:space="preserve"> process</w:t>
      </w:r>
      <w:r w:rsidRPr="00C11308">
        <w:t>.</w:t>
      </w:r>
    </w:p>
    <w:p w:rsidR="00BA75A0" w:rsidRPr="00C11308" w:rsidRDefault="00BA75A0" w:rsidP="00DE63A6">
      <w:pPr>
        <w:pStyle w:val="heading2"/>
      </w:pPr>
      <w:r w:rsidRPr="00C11308">
        <w:t>8.3 S-BPM</w:t>
      </w:r>
      <w:r>
        <w:t xml:space="preserve"> Optimization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>
        <w:t xml:space="preserve"> Stakeholder</w:t>
      </w:r>
      <w:r>
        <w:fldChar w:fldCharType="begin"/>
      </w:r>
      <w:r>
        <w:instrText xml:space="preserve"> XE "s</w:instrText>
      </w:r>
      <w:r w:rsidRPr="00146695">
        <w:instrText>takeholder</w:instrText>
      </w:r>
      <w:r>
        <w:instrText xml:space="preserve">" </w:instrText>
      </w:r>
      <w:r>
        <w:fldChar w:fldCharType="end"/>
      </w:r>
      <w:r>
        <w:t xml:space="preserve">s </w:t>
      </w:r>
    </w:p>
    <w:p w:rsidR="00BA75A0" w:rsidRPr="00C11308" w:rsidRDefault="00BA75A0" w:rsidP="00DE63A6">
      <w:pPr>
        <w:pStyle w:val="heading3"/>
      </w:pPr>
      <w:r w:rsidRPr="00C11308">
        <w:t>8.3.1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C11308">
        <w:t>s</w:t>
      </w:r>
    </w:p>
    <w:p w:rsidR="00BA75A0" w:rsidRPr="00C11308" w:rsidRDefault="00BA75A0" w:rsidP="00FF0976">
      <w:r>
        <w:t>G</w:t>
      </w:r>
      <w:r w:rsidRPr="00C11308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>s play</w:t>
      </w:r>
      <w:r w:rsidRPr="00C11308">
        <w:t xml:space="preserve"> an important role in the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. At the management level, </w:t>
      </w:r>
      <w:r>
        <w:t>t</w:t>
      </w:r>
      <w:r w:rsidRPr="00C11308">
        <w:t>he</w:t>
      </w:r>
      <w:r>
        <w:t>y</w:t>
      </w:r>
      <w:r w:rsidRPr="00C11308">
        <w:t xml:space="preserve"> </w:t>
      </w:r>
      <w:r>
        <w:t>need</w:t>
      </w:r>
      <w:r w:rsidRPr="00C11308">
        <w:t xml:space="preserve"> </w:t>
      </w:r>
      <w:r>
        <w:t xml:space="preserve">to decide </w:t>
      </w:r>
      <w:r w:rsidRPr="00C11308">
        <w:t xml:space="preserve">which processes </w:t>
      </w:r>
      <w:r>
        <w:t xml:space="preserve">are subject to optimization </w:t>
      </w:r>
      <w:r w:rsidRPr="00C11308">
        <w:t xml:space="preserve">and </w:t>
      </w:r>
      <w:r>
        <w:t xml:space="preserve">what associated </w:t>
      </w:r>
      <w:r w:rsidRPr="00C11308">
        <w:t xml:space="preserve">objectives </w:t>
      </w:r>
      <w:r>
        <w:t xml:space="preserve">should </w:t>
      </w:r>
      <w:r w:rsidRPr="00C11308">
        <w:t>be pursued</w:t>
      </w:r>
      <w:r>
        <w:t>, while</w:t>
      </w:r>
      <w:r w:rsidRPr="00C11308">
        <w:t xml:space="preserve"> tak</w:t>
      </w:r>
      <w:r>
        <w:t>ing</w:t>
      </w:r>
      <w:r w:rsidRPr="00C11308">
        <w:t xml:space="preserve"> into account the </w:t>
      </w:r>
      <w:r>
        <w:t xml:space="preserve">respective overall goals, the positioning, and the resources of </w:t>
      </w:r>
      <w:r w:rsidRPr="00C11308">
        <w:t xml:space="preserve">the </w:t>
      </w:r>
      <w:r>
        <w:t xml:space="preserve">organization 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C11308">
        <w:t xml:space="preserve">(see </w:t>
      </w:r>
      <w:r>
        <w:t>S</w:t>
      </w:r>
      <w:r w:rsidRPr="00C11308">
        <w:t>ection 8.</w:t>
      </w:r>
      <w:r>
        <w:t>4</w:t>
      </w:r>
      <w:r w:rsidRPr="00C11308">
        <w:t xml:space="preserve">). </w:t>
      </w:r>
      <w:r>
        <w:t>Moreover, t</w:t>
      </w:r>
      <w:r w:rsidRPr="00C11308">
        <w:t>he time horizon for achieving the goals</w:t>
      </w:r>
      <w:r>
        <w:t>,</w:t>
      </w:r>
      <w:r w:rsidRPr="00C11308">
        <w:t xml:space="preserve"> and </w:t>
      </w:r>
      <w:r>
        <w:t xml:space="preserve">possible intermediate </w:t>
      </w:r>
      <w:r w:rsidRPr="00C11308">
        <w:t>objectives</w:t>
      </w:r>
      <w:r>
        <w:t>,</w:t>
      </w:r>
      <w:r w:rsidRPr="00C11308">
        <w:t xml:space="preserve"> </w:t>
      </w:r>
      <w:r>
        <w:t xml:space="preserve">needs to be </w:t>
      </w:r>
      <w:r w:rsidRPr="00C11308">
        <w:t>defined.</w:t>
      </w:r>
      <w:r>
        <w:t xml:space="preserve"> T</w:t>
      </w:r>
      <w:r w:rsidRPr="00C11308">
        <w:t>he 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 w:rsidRPr="00C11308">
        <w:t xml:space="preserve"> can </w:t>
      </w:r>
      <w:r>
        <w:t>also act as G</w:t>
      </w:r>
      <w:r w:rsidRPr="00C11308">
        <w:t xml:space="preserve">overnor </w:t>
      </w:r>
      <w:r>
        <w:t xml:space="preserve">in the context of optimization, </w:t>
      </w:r>
      <w:r w:rsidRPr="00C11308">
        <w:t xml:space="preserve">when it comes to optimization approaches </w:t>
      </w:r>
      <w:r>
        <w:t xml:space="preserve">with manageable </w:t>
      </w:r>
      <w:r w:rsidRPr="00C11308">
        <w:t>organizational change</w:t>
      </w:r>
      <w:r>
        <w:t>s</w:t>
      </w:r>
      <w:r w:rsidRPr="00C11308">
        <w:t xml:space="preserve">, such as </w:t>
      </w:r>
      <w:r>
        <w:t xml:space="preserve">enriching existing software with </w:t>
      </w:r>
      <w:r w:rsidRPr="00C11308">
        <w:t xml:space="preserve">additional functions </w:t>
      </w:r>
      <w:r>
        <w:t xml:space="preserve">to support </w:t>
      </w:r>
      <w:r w:rsidRPr="00C11308">
        <w:t>the process.</w:t>
      </w:r>
    </w:p>
    <w:p w:rsidR="00BA75A0" w:rsidRPr="00C11308" w:rsidRDefault="00BA75A0" w:rsidP="007E0D65">
      <w:pPr>
        <w:pStyle w:val="heading3"/>
      </w:pPr>
      <w:r w:rsidRPr="00C11308">
        <w:t>8.3.2 Facilitator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C11308">
        <w:t>s</w:t>
      </w:r>
    </w:p>
    <w:p w:rsidR="00BA75A0" w:rsidRPr="00C11308" w:rsidRDefault="00BA75A0" w:rsidP="00FF0976">
      <w:r w:rsidRPr="00C11308">
        <w:t xml:space="preserve">A </w:t>
      </w:r>
      <w:r>
        <w:t>F</w:t>
      </w:r>
      <w:r w:rsidRPr="00C11308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initiates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 induced by a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>. He organizes</w:t>
      </w:r>
      <w:r w:rsidRPr="00C11308">
        <w:t>, usually as a project manager, the i</w:t>
      </w:r>
      <w:r>
        <w:t xml:space="preserve">ndividual activities within an </w:t>
      </w:r>
      <w:r w:rsidRPr="00C11308">
        <w:t xml:space="preserve">optimization project. In particular, </w:t>
      </w:r>
      <w:r>
        <w:t>he</w:t>
      </w:r>
      <w:r w:rsidRPr="00C11308">
        <w:t xml:space="preserve"> </w:t>
      </w:r>
      <w:r>
        <w:t>coordinates</w:t>
      </w:r>
      <w:r w:rsidRPr="00C11308">
        <w:t xml:space="preserve">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C11308">
        <w:t xml:space="preserve">s, whose involvement is </w:t>
      </w:r>
      <w:r>
        <w:t xml:space="preserve">of </w:t>
      </w:r>
      <w:r w:rsidRPr="00C11308">
        <w:t xml:space="preserve">crucial </w:t>
      </w:r>
      <w:r>
        <w:t>importance</w:t>
      </w:r>
      <w:r w:rsidRPr="00C11308">
        <w:t xml:space="preserve"> because they usually know best how processes can be improved in their area</w:t>
      </w:r>
      <w:r>
        <w:t xml:space="preserve"> of expertise</w:t>
      </w:r>
      <w:r>
        <w:fldChar w:fldCharType="begin"/>
      </w:r>
      <w:r>
        <w:instrText xml:space="preserve"> XE "</w:instrText>
      </w:r>
      <w:r w:rsidRPr="00E00428">
        <w:instrText>expertise</w:instrText>
      </w:r>
      <w:r>
        <w:instrText xml:space="preserve">" </w:instrText>
      </w:r>
      <w:r>
        <w:fldChar w:fldCharType="end"/>
      </w:r>
      <w:r w:rsidRPr="00C11308">
        <w:t>.</w:t>
      </w:r>
    </w:p>
    <w:p w:rsidR="00BA75A0" w:rsidRPr="00C11308" w:rsidRDefault="00BA75A0" w:rsidP="007E0D65">
      <w:pPr>
        <w:pStyle w:val="heading3"/>
      </w:pPr>
      <w:r w:rsidRPr="00C11308">
        <w:t>8.3.3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C11308">
        <w:t>s</w:t>
      </w:r>
    </w:p>
    <w:p w:rsidR="00BA75A0" w:rsidRPr="00C11308" w:rsidRDefault="00BA75A0" w:rsidP="00FF0976">
      <w:r w:rsidRPr="00C11308">
        <w:t>The individual</w:t>
      </w:r>
      <w:r>
        <w:t xml:space="preserve">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s involved </w:t>
      </w:r>
      <w:r w:rsidRPr="00C11308">
        <w:t>in the</w:t>
      </w:r>
      <w:r>
        <w:t xml:space="preserve"> practical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>
        <w:t xml:space="preserve"> of a process</w:t>
      </w:r>
      <w:r w:rsidRPr="00C11308">
        <w:t xml:space="preserve">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C11308">
        <w:t xml:space="preserve"> know </w:t>
      </w:r>
      <w:r>
        <w:t xml:space="preserve">best </w:t>
      </w:r>
      <w:r w:rsidRPr="00C11308">
        <w:t xml:space="preserve">the </w:t>
      </w:r>
      <w:r>
        <w:t>distinguishing characteristics</w:t>
      </w:r>
      <w:r w:rsidRPr="00C11308">
        <w:t xml:space="preserve"> of </w:t>
      </w:r>
      <w:r>
        <w:t>'</w:t>
      </w:r>
      <w:r w:rsidRPr="00C11308">
        <w:t>their</w:t>
      </w:r>
      <w:r>
        <w:t>'</w:t>
      </w:r>
      <w:r w:rsidRPr="00C11308">
        <w:t xml:space="preserve"> process </w:t>
      </w:r>
      <w:r>
        <w:t>through</w:t>
      </w:r>
      <w:r w:rsidRPr="00C11308">
        <w:t xml:space="preserve"> practical experience </w:t>
      </w:r>
      <w:r>
        <w:t>at working with the process</w:t>
      </w:r>
      <w:r w:rsidRPr="00C11308">
        <w:t xml:space="preserve">. </w:t>
      </w:r>
      <w:r>
        <w:t xml:space="preserve">They </w:t>
      </w:r>
      <w:r w:rsidRPr="00C11308">
        <w:t>are able to identify wea</w:t>
      </w:r>
      <w:r>
        <w:t>k spot</w:t>
      </w:r>
      <w:r>
        <w:fldChar w:fldCharType="begin"/>
      </w:r>
      <w:r>
        <w:instrText xml:space="preserve"> XE "</w:instrText>
      </w:r>
      <w:r w:rsidRPr="003967EC">
        <w:instrText>weak spot analysis</w:instrText>
      </w:r>
      <w:r>
        <w:instrText xml:space="preserve">" </w:instrText>
      </w:r>
      <w:r>
        <w:fldChar w:fldCharType="end"/>
      </w:r>
      <w:r>
        <w:t>s of the process</w:t>
      </w:r>
      <w:r w:rsidRPr="00C11308">
        <w:t xml:space="preserve"> and to </w:t>
      </w:r>
      <w:r>
        <w:t xml:space="preserve">provide respective explanations </w:t>
      </w:r>
      <w:r w:rsidRPr="00C11308">
        <w:t xml:space="preserve">(see Section 8.6.2). </w:t>
      </w:r>
      <w:r>
        <w:t>Problems can arise from the fact that the individual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s possibly only </w:t>
      </w:r>
      <w:r w:rsidRPr="00C11308">
        <w:t xml:space="preserve">optimize </w:t>
      </w:r>
      <w:r>
        <w:t xml:space="preserve">a </w:t>
      </w:r>
      <w:r w:rsidRPr="00C11308">
        <w:t xml:space="preserve">process </w:t>
      </w:r>
      <w:r>
        <w:t xml:space="preserve">according to </w:t>
      </w:r>
      <w:r w:rsidRPr="00C11308">
        <w:t>their subjective point of view</w:t>
      </w:r>
      <w:r>
        <w:fldChar w:fldCharType="begin"/>
      </w:r>
      <w:r>
        <w:instrText xml:space="preserve"> XE "</w:instrText>
      </w:r>
      <w:r w:rsidRPr="00845C23">
        <w:instrText>view</w:instrText>
      </w:r>
      <w:r>
        <w:instrText xml:space="preserve">" </w:instrText>
      </w:r>
      <w:r>
        <w:fldChar w:fldCharType="end"/>
      </w:r>
      <w:r>
        <w:t xml:space="preserve">, which can lead to </w:t>
      </w:r>
      <w:r w:rsidRPr="00C11308">
        <w:t>significant time and resource savings</w:t>
      </w:r>
      <w:r>
        <w:t>, but then makes it necessary for</w:t>
      </w:r>
      <w:r w:rsidRPr="00C11308">
        <w:t xml:space="preserve"> </w:t>
      </w:r>
      <w:r>
        <w:t>the F</w:t>
      </w:r>
      <w:r w:rsidRPr="00C11308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to</w:t>
      </w:r>
      <w:r w:rsidRPr="00C11308">
        <w:t>,</w:t>
      </w:r>
      <w:r>
        <w:t xml:space="preserve"> potentially</w:t>
      </w:r>
      <w:r w:rsidRPr="00C11308">
        <w:t xml:space="preserve"> </w:t>
      </w:r>
      <w:r>
        <w:t>with the assistance of</w:t>
      </w:r>
      <w:r w:rsidRPr="00C11308">
        <w:t xml:space="preserve"> </w:t>
      </w:r>
      <w:r>
        <w:t>E</w:t>
      </w:r>
      <w:r w:rsidRPr="00C11308">
        <w:t>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C11308">
        <w:t>s, achieve a balanced design of the overall process and thus avoid sub-optima</w:t>
      </w:r>
      <w:r>
        <w:t>l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 xml:space="preserve"> as a result of</w:t>
      </w:r>
      <w:r w:rsidRPr="00C11308">
        <w:t xml:space="preserve"> </w:t>
      </w:r>
      <w:r>
        <w:t>limited</w:t>
      </w:r>
      <w:r w:rsidRPr="00C11308">
        <w:t xml:space="preserve"> </w:t>
      </w:r>
      <w:r>
        <w:t xml:space="preserve">individual </w:t>
      </w:r>
      <w:r w:rsidRPr="00C11308">
        <w:t xml:space="preserve">views of </w:t>
      </w:r>
      <w:r>
        <w:t xml:space="preserve">process </w:t>
      </w:r>
      <w:r w:rsidRPr="00C11308">
        <w:t>participants.</w:t>
      </w:r>
    </w:p>
    <w:p w:rsidR="00BA75A0" w:rsidRPr="00C11308" w:rsidRDefault="00BA75A0" w:rsidP="007E0D65">
      <w:pPr>
        <w:pStyle w:val="heading3"/>
      </w:pPr>
      <w:r w:rsidRPr="00C11308">
        <w:t>8.3.4 Expert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C11308">
        <w:t>s</w:t>
      </w:r>
    </w:p>
    <w:p w:rsidR="00BA75A0" w:rsidRPr="00C11308" w:rsidRDefault="00BA75A0" w:rsidP="00FF0976">
      <w:r w:rsidRPr="00C11308">
        <w:t>Expert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C11308">
        <w:t xml:space="preserve">s </w:t>
      </w:r>
      <w:r>
        <w:t xml:space="preserve">support </w:t>
      </w:r>
      <w:r w:rsidRPr="00C11308">
        <w:t>an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step by bringing in expertise</w:t>
      </w:r>
      <w:r>
        <w:fldChar w:fldCharType="begin"/>
      </w:r>
      <w:r>
        <w:instrText xml:space="preserve"> XE "</w:instrText>
      </w:r>
      <w:r w:rsidRPr="00E00428">
        <w:instrText>expertise</w:instrText>
      </w:r>
      <w:r>
        <w:instrText xml:space="preserve">" </w:instrText>
      </w:r>
      <w:r>
        <w:fldChar w:fldCharType="end"/>
      </w:r>
      <w:r w:rsidRPr="00C11308">
        <w:t xml:space="preserve"> where ap</w:t>
      </w:r>
      <w:r>
        <w:t xml:space="preserve">propriate. Above all, they support </w:t>
      </w:r>
      <w:r w:rsidRPr="00C11308">
        <w:t>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C11308">
        <w:t xml:space="preserve">s in the diagnosis of weak </w:t>
      </w:r>
      <w:r>
        <w:t>spot</w:t>
      </w:r>
      <w:r>
        <w:fldChar w:fldCharType="begin"/>
      </w:r>
      <w:r>
        <w:instrText xml:space="preserve"> XE "</w:instrText>
      </w:r>
      <w:r w:rsidRPr="003967EC">
        <w:instrText>weak spot analysis</w:instrText>
      </w:r>
      <w:r>
        <w:instrText xml:space="preserve">" </w:instrText>
      </w:r>
      <w:r>
        <w:fldChar w:fldCharType="end"/>
      </w:r>
      <w:r>
        <w:t xml:space="preserve">s </w:t>
      </w:r>
      <w:r w:rsidRPr="00C11308">
        <w:t xml:space="preserve">and are specialists in optimization methods (see </w:t>
      </w:r>
      <w:r>
        <w:t>S</w:t>
      </w:r>
      <w:r w:rsidRPr="00C11308">
        <w:t>ection 8.6). Experts can complement local view</w:t>
      </w:r>
      <w:r>
        <w:t>s</w:t>
      </w:r>
      <w:r w:rsidRPr="00C11308">
        <w:t xml:space="preserve"> of </w:t>
      </w:r>
      <w:r>
        <w:t>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s through an expanded, </w:t>
      </w:r>
      <w:r w:rsidRPr="00C11308">
        <w:t>holistic view</w:t>
      </w:r>
      <w:r>
        <w:fldChar w:fldCharType="begin"/>
      </w:r>
      <w:r>
        <w:instrText xml:space="preserve"> XE "</w:instrText>
      </w:r>
      <w:r w:rsidRPr="00845C23">
        <w:instrText>view</w:instrText>
      </w:r>
      <w:r>
        <w:instrText xml:space="preserve">" </w:instrText>
      </w:r>
      <w:r>
        <w:fldChar w:fldCharType="end"/>
      </w:r>
      <w:r w:rsidRPr="00C11308">
        <w:t>. They are particularly</w:t>
      </w:r>
      <w:r>
        <w:t xml:space="preserve"> required </w:t>
      </w:r>
      <w:r w:rsidRPr="00C11308">
        <w:t>when</w:t>
      </w:r>
      <w:r>
        <w:t xml:space="preserve"> processes are</w:t>
      </w:r>
      <w:r w:rsidRPr="00C11308">
        <w:t xml:space="preserve"> simulated in the c</w:t>
      </w:r>
      <w:r>
        <w:t>ontext of optimization</w:t>
      </w:r>
      <w:r w:rsidRPr="00C11308">
        <w:t>, as specialized technical 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 w:rsidRPr="00C11308">
        <w:t xml:space="preserve"> and </w:t>
      </w:r>
      <w:r>
        <w:t xml:space="preserve">extensive </w:t>
      </w:r>
      <w:r w:rsidRPr="00C11308">
        <w:t xml:space="preserve">experience </w:t>
      </w:r>
      <w:r>
        <w:t xml:space="preserve">are </w:t>
      </w:r>
      <w:r w:rsidRPr="00C11308">
        <w:t>necessary to perform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C11308">
        <w:t>s</w:t>
      </w:r>
      <w:r>
        <w:t xml:space="preserve"> and to interpret their results.</w:t>
      </w:r>
    </w:p>
    <w:p w:rsidR="00BA75A0" w:rsidRPr="00C11308" w:rsidRDefault="00BA75A0" w:rsidP="007E0D65">
      <w:pPr>
        <w:pStyle w:val="heading2"/>
      </w:pPr>
      <w:r w:rsidRPr="00C11308">
        <w:t xml:space="preserve">8.4 </w:t>
      </w:r>
      <w:r>
        <w:t>Specifying O</w:t>
      </w:r>
      <w:r w:rsidRPr="00C11308">
        <w:t xml:space="preserve">ptimization </w:t>
      </w:r>
      <w:r>
        <w:t>Target</w:t>
      </w:r>
      <w:r>
        <w:fldChar w:fldCharType="begin"/>
      </w:r>
      <w:r>
        <w:instrText xml:space="preserve"> XE "o</w:instrText>
      </w:r>
      <w:r w:rsidRPr="00A70242">
        <w:instrText xml:space="preserve">ptimization </w:instrText>
      </w:r>
      <w:r>
        <w:instrText>t</w:instrText>
      </w:r>
      <w:r w:rsidRPr="00A70242">
        <w:instrText>arget</w:instrText>
      </w:r>
      <w:r>
        <w:instrText xml:space="preserve">" </w:instrText>
      </w:r>
      <w:r>
        <w:fldChar w:fldCharType="end"/>
      </w:r>
      <w:r>
        <w:t>s</w:t>
      </w:r>
    </w:p>
    <w:p w:rsidR="00BA75A0" w:rsidRDefault="00BA75A0" w:rsidP="00FF0976">
      <w:r w:rsidRPr="00C11308">
        <w:t>Before performing the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>,</w:t>
      </w:r>
      <w:r w:rsidRPr="00C11308">
        <w:t xml:space="preserve"> </w:t>
      </w:r>
      <w:r>
        <w:t>it needs to be specified which characteristic</w:t>
      </w:r>
      <w:r w:rsidRPr="00C11308">
        <w:t xml:space="preserve"> of a process </w:t>
      </w:r>
      <w:r>
        <w:t xml:space="preserve">needs to be improved, and which </w:t>
      </w:r>
      <w:r w:rsidRPr="00C11308">
        <w:t>does not (cf. [</w:t>
      </w:r>
      <w:r>
        <w:t xml:space="preserve">Best et al. 2007, p. 95]). These </w:t>
      </w:r>
      <w:r w:rsidRPr="00C11308">
        <w:t xml:space="preserve">optimization </w:t>
      </w:r>
      <w:r>
        <w:t>target</w:t>
      </w:r>
      <w:r>
        <w:fldChar w:fldCharType="begin"/>
      </w:r>
      <w:r>
        <w:instrText xml:space="preserve"> XE "</w:instrText>
      </w:r>
      <w:r w:rsidRPr="00A70242">
        <w:instrText>optimization target</w:instrText>
      </w:r>
      <w:r>
        <w:instrText xml:space="preserve">" </w:instrText>
      </w:r>
      <w:r>
        <w:fldChar w:fldCharType="end"/>
      </w:r>
      <w:r>
        <w:t xml:space="preserve">s should be derived from </w:t>
      </w:r>
      <w:r w:rsidRPr="00C11308">
        <w:t>organizational and process goals</w:t>
      </w:r>
      <w:r>
        <w:t>. F</w:t>
      </w:r>
      <w:r w:rsidRPr="00C11308">
        <w:t xml:space="preserve">or example, </w:t>
      </w:r>
      <w:r>
        <w:t xml:space="preserve">it could be specified </w:t>
      </w:r>
      <w:r w:rsidRPr="00C11308">
        <w:t xml:space="preserve">that all customer processes have to be completed within a </w:t>
      </w:r>
      <w:r>
        <w:t xml:space="preserve">designated </w:t>
      </w:r>
      <w:r w:rsidRPr="00C11308">
        <w:t>period</w:t>
      </w:r>
      <w:r>
        <w:t xml:space="preserve"> of time</w:t>
      </w:r>
      <w:r w:rsidRPr="00C11308">
        <w:t xml:space="preserve">. For other processes, however, </w:t>
      </w:r>
      <w:r>
        <w:t>speed</w:t>
      </w:r>
      <w:r w:rsidRPr="00C11308">
        <w:t xml:space="preserve"> of </w:t>
      </w:r>
      <w:r>
        <w:t xml:space="preserve">processing is of less </w:t>
      </w:r>
      <w:r w:rsidRPr="00C11308">
        <w:t xml:space="preserve">importance. Thus, </w:t>
      </w:r>
      <w:r>
        <w:t>e.g.</w:t>
      </w:r>
      <w:r w:rsidRPr="00C11308">
        <w:t>, an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C11308">
        <w:t xml:space="preserve"> that has positioned itself </w:t>
      </w:r>
      <w:r>
        <w:t xml:space="preserve">with </w:t>
      </w:r>
      <w:r w:rsidRPr="00C11308">
        <w:t xml:space="preserve">its product quality in the upper price segment </w:t>
      </w:r>
      <w:r>
        <w:t xml:space="preserve">will consider </w:t>
      </w:r>
      <w:r w:rsidRPr="00C11308">
        <w:t xml:space="preserve">potential </w:t>
      </w:r>
      <w:r>
        <w:t xml:space="preserve">for savings, </w:t>
      </w:r>
      <w:r w:rsidRPr="00C11308">
        <w:t>at the expense of quality</w:t>
      </w:r>
      <w:r>
        <w:t>, as critical.</w:t>
      </w:r>
    </w:p>
    <w:p w:rsidR="00BA75A0" w:rsidRDefault="00BA75A0" w:rsidP="004D5F21">
      <w:pPr>
        <w:pStyle w:val="Important"/>
      </w:pPr>
      <w:r>
        <w:t>Process transparency is the key to continuous process optimization</w:t>
      </w:r>
      <w:r>
        <w:fldChar w:fldCharType="begin"/>
      </w:r>
      <w:r>
        <w:instrText xml:space="preserve"> XE "</w:instrText>
      </w:r>
      <w:r w:rsidRPr="00D13E13">
        <w:instrText>process optimization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>.</w:t>
      </w:r>
    </w:p>
    <w:p w:rsidR="00BA75A0" w:rsidRPr="00C11308" w:rsidRDefault="00BA75A0" w:rsidP="00FF0976">
      <w:r w:rsidRPr="00C11308">
        <w:t xml:space="preserve">In general, </w:t>
      </w:r>
      <w:r>
        <w:t xml:space="preserve">a process should not contain any activities which do not stand in </w:t>
      </w:r>
      <w:r w:rsidRPr="00C11308">
        <w:t>direct relation to</w:t>
      </w:r>
      <w:r>
        <w:t xml:space="preserve"> its results,</w:t>
      </w:r>
      <w:r w:rsidRPr="00C11308">
        <w:t xml:space="preserve"> and do not contribute to value creation. Moreover, the entire process </w:t>
      </w:r>
      <w:r>
        <w:t xml:space="preserve">should </w:t>
      </w:r>
      <w:r w:rsidRPr="00C11308">
        <w:t xml:space="preserve">be operated with </w:t>
      </w:r>
      <w:r>
        <w:t xml:space="preserve">as </w:t>
      </w:r>
      <w:r w:rsidRPr="00C11308">
        <w:t xml:space="preserve">little effort </w:t>
      </w:r>
      <w:r>
        <w:t xml:space="preserve">as possible </w:t>
      </w:r>
      <w:r w:rsidRPr="00C11308">
        <w:t>(</w:t>
      </w:r>
      <w:r>
        <w:t>cf.</w:t>
      </w:r>
      <w:r w:rsidRPr="00C11308">
        <w:t xml:space="preserve"> [Schmelzer 2010, pp. 3]). </w:t>
      </w:r>
      <w:r>
        <w:t xml:space="preserve">Consequently, the following points are usually referred to as traditional </w:t>
      </w:r>
      <w:r w:rsidRPr="00C11308">
        <w:t>goals of process optimization</w:t>
      </w:r>
      <w:r>
        <w:fldChar w:fldCharType="begin"/>
      </w:r>
      <w:r>
        <w:instrText xml:space="preserve"> XE "</w:instrText>
      </w:r>
      <w:r w:rsidRPr="00D13E13">
        <w:instrText>process optimization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>:</w:t>
      </w:r>
    </w:p>
    <w:p w:rsidR="00BA75A0" w:rsidRPr="00C11308" w:rsidRDefault="00BA75A0" w:rsidP="004D5F21">
      <w:pPr>
        <w:pStyle w:val="BulletItem"/>
      </w:pPr>
      <w:r w:rsidRPr="00C11308">
        <w:t>Optimization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 w:rsidRPr="00C11308">
        <w:t xml:space="preserve"> of </w:t>
      </w:r>
      <w:r>
        <w:t xml:space="preserve">process </w:t>
      </w:r>
      <w:r w:rsidRPr="00C11308">
        <w:t>cost</w:t>
      </w:r>
      <w:r>
        <w:fldChar w:fldCharType="begin"/>
      </w:r>
      <w:r>
        <w:instrText xml:space="preserve"> XE "</w:instrText>
      </w:r>
      <w:r w:rsidRPr="00D13E13">
        <w:instrText>process cost</w:instrText>
      </w:r>
      <w:r>
        <w:instrText xml:space="preserve">" </w:instrText>
      </w:r>
      <w:r>
        <w:fldChar w:fldCharType="end"/>
      </w:r>
      <w:r>
        <w:t>s</w:t>
      </w:r>
    </w:p>
    <w:p w:rsidR="00BA75A0" w:rsidRPr="00C11308" w:rsidRDefault="00BA75A0" w:rsidP="004D5F21">
      <w:pPr>
        <w:pStyle w:val="BulletItem"/>
      </w:pPr>
      <w:r w:rsidRPr="00C11308">
        <w:t>Optimization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 w:rsidRPr="00C11308">
        <w:t xml:space="preserve"> of process time</w:t>
      </w:r>
      <w:r>
        <w:fldChar w:fldCharType="begin"/>
      </w:r>
      <w:r>
        <w:instrText xml:space="preserve"> XE "</w:instrText>
      </w:r>
      <w:r w:rsidRPr="00D13E13">
        <w:instrText>process time</w:instrText>
      </w:r>
      <w:r>
        <w:instrText xml:space="preserve">" </w:instrText>
      </w:r>
      <w:r>
        <w:fldChar w:fldCharType="end"/>
      </w:r>
      <w:r w:rsidRPr="00C11308">
        <w:t>s</w:t>
      </w:r>
    </w:p>
    <w:p w:rsidR="00BA75A0" w:rsidRPr="00C11308" w:rsidRDefault="00BA75A0" w:rsidP="004D5F21">
      <w:pPr>
        <w:pStyle w:val="BulletItem"/>
      </w:pPr>
      <w:r w:rsidRPr="00C11308">
        <w:t>Optimization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 w:rsidRPr="00C11308">
        <w:t xml:space="preserve"> of process quality</w:t>
      </w:r>
      <w:r>
        <w:fldChar w:fldCharType="begin"/>
      </w:r>
      <w:r>
        <w:instrText xml:space="preserve"> XE "</w:instrText>
      </w:r>
      <w:r w:rsidRPr="00D13E13">
        <w:instrText>process quality</w:instrText>
      </w:r>
      <w:r>
        <w:instrText xml:space="preserve">" </w:instrText>
      </w:r>
      <w:r>
        <w:fldChar w:fldCharType="end"/>
      </w:r>
    </w:p>
    <w:p w:rsidR="00BA75A0" w:rsidRPr="00C11308" w:rsidRDefault="00BA75A0" w:rsidP="004D5F21">
      <w:pPr>
        <w:pStyle w:val="heading3"/>
      </w:pPr>
      <w:r>
        <w:t>8.4.1 Process Cost</w:t>
      </w:r>
      <w:r>
        <w:fldChar w:fldCharType="begin"/>
      </w:r>
      <w:r>
        <w:instrText xml:space="preserve"> XE "p</w:instrText>
      </w:r>
      <w:r w:rsidRPr="00D13E13">
        <w:instrText xml:space="preserve">rocess </w:instrText>
      </w:r>
      <w:r>
        <w:instrText>c</w:instrText>
      </w:r>
      <w:r w:rsidRPr="00D13E13">
        <w:instrText>ost</w:instrText>
      </w:r>
      <w:r>
        <w:instrText xml:space="preserve">" </w:instrText>
      </w:r>
      <w:r>
        <w:fldChar w:fldCharType="end"/>
      </w:r>
      <w:r>
        <w:t>s</w:t>
      </w:r>
    </w:p>
    <w:p w:rsidR="00BA75A0" w:rsidRDefault="00BA75A0" w:rsidP="00FF0976">
      <w:r>
        <w:t>Process cost</w:t>
      </w:r>
      <w:r>
        <w:fldChar w:fldCharType="begin"/>
      </w:r>
      <w:r>
        <w:instrText xml:space="preserve"> XE "p</w:instrText>
      </w:r>
      <w:r w:rsidRPr="00D13E13">
        <w:instrText>rocess cost</w:instrText>
      </w:r>
      <w:r>
        <w:instrText xml:space="preserve">" </w:instrText>
      </w:r>
      <w:r>
        <w:fldChar w:fldCharType="end"/>
      </w:r>
      <w:r>
        <w:t xml:space="preserve">s are understood as the </w:t>
      </w:r>
      <w:r w:rsidRPr="00BF23BA">
        <w:t>expenses</w:t>
      </w:r>
      <w:r w:rsidRPr="00C11308">
        <w:t xml:space="preserve"> </w:t>
      </w:r>
      <w:r>
        <w:t>required</w:t>
      </w:r>
      <w:r w:rsidRPr="00C11308">
        <w:t xml:space="preserve"> </w:t>
      </w:r>
      <w:r>
        <w:t>to</w:t>
      </w:r>
      <w:r w:rsidRPr="00C11308">
        <w:t xml:space="preserve"> execut</w:t>
      </w:r>
      <w:r>
        <w:t>e</w:t>
      </w:r>
      <w:r w:rsidRPr="00C11308">
        <w:t xml:space="preserve"> a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C11308">
        <w:t>. In process cost</w:t>
      </w:r>
      <w:r>
        <w:fldChar w:fldCharType="begin"/>
      </w:r>
      <w:r>
        <w:instrText xml:space="preserve"> XE "</w:instrText>
      </w:r>
      <w:r w:rsidRPr="00D13E13">
        <w:instrText>process cost</w:instrText>
      </w:r>
      <w:r>
        <w:instrText xml:space="preserve">" </w:instrText>
      </w:r>
      <w:r>
        <w:fldChar w:fldCharType="end"/>
      </w:r>
      <w:r w:rsidRPr="00C11308">
        <w:t xml:space="preserve"> accounting, the cost</w:t>
      </w:r>
      <w:r>
        <w:t>s</w:t>
      </w:r>
      <w:r w:rsidRPr="00C11308">
        <w:t xml:space="preserve"> for each process activity</w:t>
      </w:r>
      <w:r>
        <w:fldChar w:fldCharType="begin"/>
      </w:r>
      <w:r>
        <w:instrText xml:space="preserve"> XE "</w:instrText>
      </w:r>
      <w:r w:rsidRPr="00E00428">
        <w:instrText>activity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are assigned to executing </w:t>
      </w:r>
      <w:r w:rsidRPr="00C11308">
        <w:t>units.</w:t>
      </w:r>
    </w:p>
    <w:p w:rsidR="00BA75A0" w:rsidRPr="00C11308" w:rsidRDefault="00BA75A0" w:rsidP="00FF0976"/>
    <w:p w:rsidR="00BA75A0" w:rsidRDefault="00BA75A0" w:rsidP="00FF0976">
      <w:r>
        <w:t>Process cost accounting</w:t>
      </w:r>
      <w:r w:rsidRPr="00C11308">
        <w:t xml:space="preserve"> differ</w:t>
      </w:r>
      <w:r>
        <w:t xml:space="preserve">entiates </w:t>
      </w:r>
      <w:r w:rsidRPr="00C11308">
        <w:t xml:space="preserve">between </w:t>
      </w:r>
      <w:r>
        <w:t xml:space="preserve">performance </w:t>
      </w:r>
      <w:r w:rsidRPr="00C11308">
        <w:t xml:space="preserve">volume-induced costs and </w:t>
      </w:r>
      <w:r>
        <w:t xml:space="preserve">performance </w:t>
      </w:r>
      <w:r w:rsidRPr="00C11308">
        <w:t>volume-neutral common costs [K</w:t>
      </w:r>
      <w:r>
        <w:t>ü</w:t>
      </w:r>
      <w:r w:rsidRPr="00C11308">
        <w:t xml:space="preserve">pper 2011, p.67]. </w:t>
      </w:r>
      <w:r>
        <w:t xml:space="preserve">Performance volume-neutral common costs are </w:t>
      </w:r>
      <w:r w:rsidRPr="00C11308">
        <w:t xml:space="preserve">basic costs incurred for the process at </w:t>
      </w:r>
      <w:r>
        <w:t>all</w:t>
      </w:r>
      <w:r w:rsidRPr="00C11308">
        <w:t xml:space="preserve"> time</w:t>
      </w:r>
      <w:r>
        <w:t>s</w:t>
      </w:r>
      <w:r w:rsidRPr="00C11308">
        <w:t>.</w:t>
      </w:r>
      <w:r>
        <w:t xml:space="preserve"> Volume-induced costs</w:t>
      </w:r>
      <w:r w:rsidRPr="00C11308">
        <w:t xml:space="preserve"> are instance-based and play a role only when the process</w:t>
      </w:r>
      <w:r>
        <w:t xml:space="preserve"> is executed</w:t>
      </w:r>
      <w:r w:rsidRPr="00C11308">
        <w:t xml:space="preserve">. These include, </w:t>
      </w:r>
      <w:r>
        <w:t>e.g.</w:t>
      </w:r>
      <w:r w:rsidRPr="00C11308">
        <w:t>, consumption good</w:t>
      </w:r>
      <w:r>
        <w:t>s required for processing</w:t>
      </w:r>
      <w:r w:rsidRPr="00C11308">
        <w:t>.</w:t>
      </w:r>
    </w:p>
    <w:p w:rsidR="00BA75A0" w:rsidRPr="00C11308" w:rsidRDefault="00BA75A0" w:rsidP="00FF0976"/>
    <w:p w:rsidR="00BA75A0" w:rsidRDefault="00BA75A0" w:rsidP="00FF0976">
      <w:r w:rsidRPr="00C11308">
        <w:t xml:space="preserve">The </w:t>
      </w:r>
      <w:r>
        <w:t>process cost</w:t>
      </w:r>
      <w:r>
        <w:fldChar w:fldCharType="begin"/>
      </w:r>
      <w:r>
        <w:instrText xml:space="preserve"> XE "</w:instrText>
      </w:r>
      <w:r w:rsidRPr="00D13E13">
        <w:instrText>process cost</w:instrText>
      </w:r>
      <w:r>
        <w:instrText xml:space="preserve">" </w:instrText>
      </w:r>
      <w:r>
        <w:fldChar w:fldCharType="end"/>
      </w:r>
      <w:r>
        <w:t>s</w:t>
      </w:r>
      <w:r w:rsidRPr="00C11308">
        <w:t xml:space="preserve"> per instance </w:t>
      </w:r>
      <w:r>
        <w:t xml:space="preserve">are calculated by adding </w:t>
      </w:r>
      <w:r w:rsidRPr="00C11308">
        <w:t>the volume-induced cost</w:t>
      </w:r>
      <w:r>
        <w:t>s</w:t>
      </w:r>
      <w:r w:rsidRPr="00C11308">
        <w:t xml:space="preserve"> for an instance </w:t>
      </w:r>
      <w:r>
        <w:t xml:space="preserve">to </w:t>
      </w:r>
      <w:r w:rsidRPr="00C11308">
        <w:t xml:space="preserve">the </w:t>
      </w:r>
      <w:r>
        <w:t xml:space="preserve">basic costs allocated to the number of </w:t>
      </w:r>
      <w:r w:rsidRPr="00C11308">
        <w:t>instance</w:t>
      </w:r>
      <w:r>
        <w:t>s</w:t>
      </w:r>
      <w:r w:rsidRPr="00C11308">
        <w:t xml:space="preserve"> per unit of time. An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of the process cost</w:t>
      </w:r>
      <w:r>
        <w:fldChar w:fldCharType="begin"/>
      </w:r>
      <w:r>
        <w:instrText xml:space="preserve"> XE "</w:instrText>
      </w:r>
      <w:r w:rsidRPr="00D13E13">
        <w:instrText>process cost</w:instrText>
      </w:r>
      <w:r>
        <w:instrText xml:space="preserve">" </w:instrText>
      </w:r>
      <w:r>
        <w:fldChar w:fldCharType="end"/>
      </w:r>
      <w:r w:rsidRPr="00C11308">
        <w:t xml:space="preserve">s can therefore be </w:t>
      </w:r>
      <w:r>
        <w:t xml:space="preserve">achieved via </w:t>
      </w:r>
      <w:r w:rsidRPr="00C11308">
        <w:t>a reduction</w:t>
      </w:r>
      <w:r>
        <w:t xml:space="preserve"> of</w:t>
      </w:r>
      <w:r w:rsidRPr="00C11308">
        <w:t xml:space="preserve"> the </w:t>
      </w:r>
      <w:r>
        <w:t xml:space="preserve">performance </w:t>
      </w:r>
      <w:r w:rsidRPr="00C11308">
        <w:t xml:space="preserve">volume-induced and / or </w:t>
      </w:r>
      <w:r>
        <w:t xml:space="preserve">performance </w:t>
      </w:r>
      <w:r w:rsidRPr="00C11308">
        <w:t xml:space="preserve">volume-neutral </w:t>
      </w:r>
      <w:r>
        <w:t>common</w:t>
      </w:r>
      <w:r w:rsidRPr="00C11308">
        <w:t xml:space="preserve"> costs. </w:t>
      </w:r>
      <w:r>
        <w:t>This becomes necessary, once</w:t>
      </w:r>
      <w:r w:rsidRPr="00C11308">
        <w:t xml:space="preserve"> the actual cost</w:t>
      </w:r>
      <w:r>
        <w:t>s</w:t>
      </w:r>
      <w:r w:rsidRPr="00C11308">
        <w:t xml:space="preserve"> of the process </w:t>
      </w:r>
      <w:r>
        <w:t>exceed the predefined targets</w:t>
      </w:r>
      <w:r w:rsidRPr="00C11308">
        <w:t>.</w:t>
      </w:r>
    </w:p>
    <w:p w:rsidR="00BA75A0" w:rsidRPr="00C11308" w:rsidRDefault="00BA75A0" w:rsidP="00FF0976"/>
    <w:p w:rsidR="00BA75A0" w:rsidRPr="00C11308" w:rsidRDefault="00BA75A0" w:rsidP="00FF0976">
      <w:r w:rsidRPr="00C11308">
        <w:t>Optimizatio</w:t>
      </w:r>
      <w:r>
        <w:t>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>
        <w:t xml:space="preserve"> can target both volume-induced costs, and </w:t>
      </w:r>
      <w:r w:rsidRPr="00C11308">
        <w:t xml:space="preserve">basic costs. This also applies in the case of the </w:t>
      </w:r>
      <w:r>
        <w:t xml:space="preserve">business trip </w:t>
      </w:r>
      <w:r w:rsidRPr="00C11308">
        <w:t xml:space="preserve">application process. </w:t>
      </w:r>
      <w:r>
        <w:t>In its context, p</w:t>
      </w:r>
      <w:r w:rsidRPr="00C11308">
        <w:t>rocess cost</w:t>
      </w:r>
      <w:r>
        <w:fldChar w:fldCharType="begin"/>
      </w:r>
      <w:r>
        <w:instrText xml:space="preserve"> XE "p</w:instrText>
      </w:r>
      <w:r w:rsidRPr="00D13E13">
        <w:instrText>rocess cost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components</w:t>
      </w:r>
      <w:r w:rsidRPr="00C11308">
        <w:t xml:space="preserve"> can be</w:t>
      </w:r>
      <w:r>
        <w:t>,</w:t>
      </w:r>
      <w:r w:rsidRPr="00C11308">
        <w:t xml:space="preserve"> among other things, the process-related personnel costs, in particular </w:t>
      </w:r>
      <w:r>
        <w:t xml:space="preserve">with respect to </w:t>
      </w:r>
      <w:r w:rsidRPr="00C11308">
        <w:t xml:space="preserve">the </w:t>
      </w:r>
      <w:r>
        <w:t>travel office</w:t>
      </w:r>
      <w:r w:rsidRPr="00C11308">
        <w:t xml:space="preserve">, and the </w:t>
      </w:r>
      <w:r>
        <w:t xml:space="preserve">software </w:t>
      </w:r>
      <w:r w:rsidRPr="00C11308">
        <w:t xml:space="preserve">cost </w:t>
      </w:r>
      <w:r>
        <w:t xml:space="preserve">for </w:t>
      </w:r>
      <w:r w:rsidRPr="00C11308">
        <w:t xml:space="preserve">process execution. The latter may </w:t>
      </w:r>
      <w:r>
        <w:t xml:space="preserve">contain </w:t>
      </w:r>
      <w:r w:rsidRPr="00C11308">
        <w:t xml:space="preserve">volume-related shares, such </w:t>
      </w:r>
      <w:r>
        <w:t xml:space="preserve">as </w:t>
      </w:r>
      <w:r w:rsidRPr="00C11308">
        <w:t>user-based licensing costs</w:t>
      </w:r>
      <w:r>
        <w:t>,</w:t>
      </w:r>
      <w:r w:rsidRPr="00C11308">
        <w:t xml:space="preserve"> and volume-independent components</w:t>
      </w:r>
      <w:r>
        <w:t>,</w:t>
      </w:r>
      <w:r w:rsidRPr="00C11308">
        <w:t xml:space="preserve"> such as maintenance fee</w:t>
      </w:r>
      <w:r>
        <w:t>s</w:t>
      </w:r>
      <w:r w:rsidRPr="00C11308">
        <w:t xml:space="preserve">. These basic costs can be reduced, </w:t>
      </w:r>
      <w:r>
        <w:t>e.g.</w:t>
      </w:r>
      <w:r w:rsidRPr="00C11308">
        <w:t xml:space="preserve">, </w:t>
      </w:r>
      <w:r>
        <w:t>by negotiating</w:t>
      </w:r>
      <w:r w:rsidRPr="00C11308">
        <w:t xml:space="preserve"> a discount on the annual maintenance fee</w:t>
      </w:r>
      <w:r>
        <w:t xml:space="preserve"> with the provider</w:t>
      </w:r>
      <w:r w:rsidRPr="00C11308">
        <w:t>.</w:t>
      </w:r>
    </w:p>
    <w:p w:rsidR="00BA75A0" w:rsidRPr="00C11308" w:rsidRDefault="00BA75A0" w:rsidP="004D5F21">
      <w:pPr>
        <w:pStyle w:val="heading3"/>
      </w:pPr>
      <w:r w:rsidRPr="00C11308">
        <w:t xml:space="preserve">8.4.2 Process </w:t>
      </w:r>
      <w:r>
        <w:t>T</w:t>
      </w:r>
      <w:r w:rsidRPr="00C11308">
        <w:t>ime</w:t>
      </w:r>
      <w:r>
        <w:fldChar w:fldCharType="begin"/>
      </w:r>
      <w:r>
        <w:instrText xml:space="preserve"> XE "p</w:instrText>
      </w:r>
      <w:r w:rsidRPr="00D13E13">
        <w:instrText xml:space="preserve">rocess </w:instrText>
      </w:r>
      <w:r>
        <w:instrText>t</w:instrText>
      </w:r>
      <w:r w:rsidRPr="00D13E13">
        <w:instrText>ime</w:instrText>
      </w:r>
      <w:r>
        <w:instrText xml:space="preserve">" </w:instrText>
      </w:r>
      <w:r>
        <w:fldChar w:fldCharType="end"/>
      </w:r>
    </w:p>
    <w:p w:rsidR="00BA75A0" w:rsidRDefault="00BA75A0" w:rsidP="00FF0976">
      <w:r w:rsidRPr="00C11308">
        <w:t>The process time</w:t>
      </w:r>
      <w:r>
        <w:fldChar w:fldCharType="begin"/>
      </w:r>
      <w:r>
        <w:instrText xml:space="preserve"> XE "</w:instrText>
      </w:r>
      <w:r w:rsidRPr="00D13E13">
        <w:instrText>process time</w:instrText>
      </w:r>
      <w:r>
        <w:instrText xml:space="preserve">" </w:instrText>
      </w:r>
      <w:r>
        <w:fldChar w:fldCharType="end"/>
      </w:r>
      <w:r w:rsidRPr="00C11308">
        <w:t xml:space="preserve"> can be measured </w:t>
      </w:r>
      <w:r>
        <w:t xml:space="preserve">in terms of </w:t>
      </w:r>
      <w:r w:rsidRPr="00C11308">
        <w:t xml:space="preserve">cycle </w:t>
      </w:r>
      <w:r>
        <w:t xml:space="preserve">time, </w:t>
      </w:r>
      <w:r w:rsidRPr="00C11308">
        <w:t xml:space="preserve">or </w:t>
      </w:r>
      <w:r>
        <w:t xml:space="preserve">throughput </w:t>
      </w:r>
      <w:r w:rsidRPr="00C11308">
        <w:t>time</w:t>
      </w:r>
      <w:r>
        <w:fldChar w:fldCharType="begin"/>
      </w:r>
      <w:r>
        <w:instrText xml:space="preserve"> XE "</w:instrText>
      </w:r>
      <w:r w:rsidRPr="00845C23">
        <w:instrText>throughput time</w:instrText>
      </w:r>
      <w:r>
        <w:instrText xml:space="preserve">" </w:instrText>
      </w:r>
      <w:r>
        <w:fldChar w:fldCharType="end"/>
      </w:r>
      <w:r w:rsidRPr="00C11308">
        <w:t>. T</w:t>
      </w:r>
      <w:r>
        <w:t>he throughput time</w:t>
      </w:r>
      <w:r>
        <w:fldChar w:fldCharType="begin"/>
      </w:r>
      <w:r>
        <w:instrText xml:space="preserve"> XE "</w:instrText>
      </w:r>
      <w:r w:rsidRPr="00E00428">
        <w:rPr>
          <w:lang w:eastAsia="de-AT"/>
        </w:rPr>
        <w:instrText>cycle time</w:instrText>
      </w:r>
      <w:r>
        <w:instrText xml:space="preserve">" </w:instrText>
      </w:r>
      <w:r>
        <w:fldChar w:fldCharType="end"/>
      </w:r>
      <w:r>
        <w:t xml:space="preserve"> is the duration from </w:t>
      </w:r>
      <w:r w:rsidRPr="00C11308">
        <w:t xml:space="preserve">the process start to </w:t>
      </w:r>
      <w:r>
        <w:t xml:space="preserve">the completion of the </w:t>
      </w:r>
      <w:r w:rsidRPr="00C11308">
        <w:t>process result</w:t>
      </w:r>
      <w:r>
        <w:t>s</w:t>
      </w:r>
      <w:r w:rsidRPr="00C11308">
        <w:t xml:space="preserve"> (cf. [Schmelzer</w:t>
      </w:r>
      <w:r>
        <w:t xml:space="preserve"> et al. 2010, pp. 250 ff.]) T</w:t>
      </w:r>
      <w:r w:rsidRPr="00C11308">
        <w:t xml:space="preserve">he cycle time </w:t>
      </w:r>
      <w:r>
        <w:t>includes the duration of each sub-step</w:t>
      </w:r>
      <w:r w:rsidRPr="00C11308">
        <w:t xml:space="preserve">, </w:t>
      </w:r>
      <w:r>
        <w:t>also</w:t>
      </w:r>
      <w:r w:rsidRPr="00C11308">
        <w:t xml:space="preserve"> </w:t>
      </w:r>
      <w:r>
        <w:t xml:space="preserve">those running </w:t>
      </w:r>
      <w:r w:rsidRPr="00C11308">
        <w:t>in parallel. While the cycle time is more the focus of internal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 w:rsidRPr="00C11308">
        <w:t xml:space="preserve"> (e</w:t>
      </w:r>
      <w:r>
        <w:t>.</w:t>
      </w:r>
      <w:r w:rsidRPr="00C11308">
        <w:t>g</w:t>
      </w:r>
      <w:r>
        <w:t>.,</w:t>
      </w:r>
      <w:r w:rsidRPr="00C11308">
        <w:t xml:space="preserve"> cost and capacity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), the </w:t>
      </w:r>
      <w:r>
        <w:t xml:space="preserve">throughput </w:t>
      </w:r>
      <w:r w:rsidRPr="00C11308">
        <w:t xml:space="preserve">time </w:t>
      </w:r>
      <w:r>
        <w:t>plays</w:t>
      </w:r>
      <w:r w:rsidRPr="00C11308">
        <w:t xml:space="preserve"> a major role in the </w:t>
      </w:r>
      <w:r>
        <w:t>external visibility of a process, namely as</w:t>
      </w:r>
      <w:r w:rsidRPr="00C11308">
        <w:t xml:space="preserve"> reaction time to</w:t>
      </w:r>
      <w:r>
        <w:t>wards</w:t>
      </w:r>
      <w:r w:rsidRPr="00C11308">
        <w:t xml:space="preserve"> the customer.</w:t>
      </w:r>
    </w:p>
    <w:p w:rsidR="00BA75A0" w:rsidRPr="00C11308" w:rsidRDefault="00BA75A0" w:rsidP="00FF0976"/>
    <w:p w:rsidR="00BA75A0" w:rsidRDefault="00BA75A0" w:rsidP="00FF0976">
      <w:r w:rsidRPr="00C11308">
        <w:t>As an example, an online service</w:t>
      </w:r>
      <w:r>
        <w:fldChar w:fldCharType="begin"/>
      </w:r>
      <w:r>
        <w:instrText xml:space="preserve"> XE "</w:instrText>
      </w:r>
      <w:r w:rsidRPr="001E1383">
        <w:instrText>service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provider </w:t>
      </w:r>
      <w:r w:rsidRPr="00C11308">
        <w:t xml:space="preserve">guarantees all orders </w:t>
      </w:r>
      <w:r>
        <w:t xml:space="preserve">to be </w:t>
      </w:r>
      <w:r w:rsidRPr="00C11308">
        <w:t>delivered within three days. This can be a unique selling proposition in the market</w:t>
      </w:r>
      <w:r>
        <w:t>place</w:t>
      </w:r>
      <w:r w:rsidRPr="00C11308">
        <w:t xml:space="preserve"> and </w:t>
      </w:r>
      <w:r>
        <w:t>linked to promotions</w:t>
      </w:r>
      <w:r w:rsidRPr="00C11308">
        <w:t xml:space="preserve"> (</w:t>
      </w:r>
      <w:r>
        <w:t>'m</w:t>
      </w:r>
      <w:r w:rsidRPr="00C11308">
        <w:t>oney-</w:t>
      </w:r>
      <w:r>
        <w:t>b</w:t>
      </w:r>
      <w:r w:rsidRPr="00C11308">
        <w:t xml:space="preserve">ack </w:t>
      </w:r>
      <w:r>
        <w:t>g</w:t>
      </w:r>
      <w:r w:rsidRPr="00C11308">
        <w:t>uarantee</w:t>
      </w:r>
      <w:r>
        <w:t>'</w:t>
      </w:r>
      <w:r w:rsidRPr="00C11308">
        <w:t>).</w:t>
      </w:r>
      <w:r>
        <w:t xml:space="preserve"> However, i</w:t>
      </w:r>
      <w:r w:rsidRPr="00C11308">
        <w:t xml:space="preserve">f </w:t>
      </w:r>
      <w:r>
        <w:t xml:space="preserve">this goal </w:t>
      </w:r>
      <w:r w:rsidRPr="00C11308">
        <w:t xml:space="preserve">is not achieved, </w:t>
      </w:r>
      <w:r>
        <w:t xml:space="preserve">it will </w:t>
      </w:r>
      <w:r w:rsidRPr="00C11308">
        <w:t xml:space="preserve">not only </w:t>
      </w:r>
      <w:r>
        <w:t xml:space="preserve">result in a </w:t>
      </w:r>
      <w:r w:rsidRPr="00C11308">
        <w:t xml:space="preserve">negative </w:t>
      </w:r>
      <w:r>
        <w:t xml:space="preserve">impact on income, but </w:t>
      </w:r>
      <w:r w:rsidRPr="00C11308">
        <w:t xml:space="preserve">also </w:t>
      </w:r>
      <w:r>
        <w:t>a loss of</w:t>
      </w:r>
      <w:r w:rsidRPr="00C11308">
        <w:t xml:space="preserve"> image</w:t>
      </w:r>
      <w:r>
        <w:t xml:space="preserve"> will be experienced</w:t>
      </w:r>
      <w:r w:rsidRPr="00C11308">
        <w:t xml:space="preserve">. </w:t>
      </w:r>
      <w:r>
        <w:t>If competitors are</w:t>
      </w:r>
      <w:r w:rsidRPr="00C11308">
        <w:t xml:space="preserve"> faster</w:t>
      </w:r>
      <w:r>
        <w:t xml:space="preserve"> in delivery, </w:t>
      </w:r>
      <w:r w:rsidRPr="00C11308">
        <w:t xml:space="preserve">this can </w:t>
      </w:r>
      <w:r>
        <w:t>result in</w:t>
      </w:r>
      <w:r w:rsidRPr="00C11308">
        <w:t xml:space="preserve"> </w:t>
      </w:r>
      <w:r>
        <w:t xml:space="preserve">optimization </w:t>
      </w:r>
      <w:r w:rsidRPr="00C11308">
        <w:t xml:space="preserve">pressure </w:t>
      </w:r>
      <w:r>
        <w:t>for</w:t>
      </w:r>
      <w:r w:rsidRPr="00C11308">
        <w:t xml:space="preserve"> the own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C11308">
        <w:t>.</w:t>
      </w:r>
    </w:p>
    <w:p w:rsidR="00BA75A0" w:rsidRPr="00C11308" w:rsidRDefault="00BA75A0" w:rsidP="00FF0976"/>
    <w:p w:rsidR="00BA75A0" w:rsidRPr="00C11308" w:rsidRDefault="00BA75A0" w:rsidP="00FF0976">
      <w:r>
        <w:t>For the</w:t>
      </w:r>
      <w:r w:rsidRPr="00C11308">
        <w:t xml:space="preserve"> business </w:t>
      </w:r>
      <w:r>
        <w:t>trip</w:t>
      </w:r>
      <w:r w:rsidRPr="00C11308">
        <w:t xml:space="preserve"> appl</w:t>
      </w:r>
      <w:r>
        <w:t xml:space="preserve">ication, the timeframe </w:t>
      </w:r>
      <w:r w:rsidRPr="00C11308">
        <w:t xml:space="preserve">between the submission </w:t>
      </w:r>
      <w:r>
        <w:t xml:space="preserve">of the application, </w:t>
      </w:r>
      <w:r w:rsidRPr="00C11308">
        <w:t xml:space="preserve">and </w:t>
      </w:r>
      <w:r>
        <w:t xml:space="preserve">its subsequent </w:t>
      </w:r>
      <w:r w:rsidRPr="00C11308">
        <w:t>processing</w:t>
      </w:r>
      <w:r>
        <w:t xml:space="preserve"> by the travel office, c</w:t>
      </w:r>
      <w:r w:rsidRPr="00C11308">
        <w:t xml:space="preserve">an </w:t>
      </w:r>
      <w:r>
        <w:t xml:space="preserve">be an </w:t>
      </w:r>
      <w:r w:rsidRPr="00C11308">
        <w:t>impo</w:t>
      </w:r>
      <w:r>
        <w:t>rtant indicator of process time</w:t>
      </w:r>
      <w:r>
        <w:fldChar w:fldCharType="begin"/>
      </w:r>
      <w:r>
        <w:instrText xml:space="preserve"> XE "</w:instrText>
      </w:r>
      <w:r w:rsidRPr="00D13E13">
        <w:instrText>process time</w:instrText>
      </w:r>
      <w:r>
        <w:instrText xml:space="preserve">" </w:instrText>
      </w:r>
      <w:r>
        <w:fldChar w:fldCharType="end"/>
      </w:r>
      <w:r>
        <w:t>, impacting booking of travel modalities</w:t>
      </w:r>
      <w:r w:rsidRPr="00C11308">
        <w:t xml:space="preserve">, hotels, etc. The shorter it is, the </w:t>
      </w:r>
      <w:r>
        <w:t xml:space="preserve">more likely it is that </w:t>
      </w:r>
      <w:r w:rsidRPr="00C11308">
        <w:t xml:space="preserve">early booking discounts </w:t>
      </w:r>
      <w:r>
        <w:t xml:space="preserve">can be </w:t>
      </w:r>
      <w:r w:rsidRPr="00C11308">
        <w:t>claimed</w:t>
      </w:r>
      <w:r>
        <w:t>,</w:t>
      </w:r>
      <w:r w:rsidRPr="00C11308">
        <w:t xml:space="preserve"> and </w:t>
      </w:r>
      <w:r>
        <w:t>ultimately,</w:t>
      </w:r>
      <w:r w:rsidRPr="00C11308">
        <w:t xml:space="preserve"> </w:t>
      </w:r>
      <w:r>
        <w:t xml:space="preserve">associated </w:t>
      </w:r>
      <w:r w:rsidRPr="00C11308">
        <w:t xml:space="preserve">costs saved. </w:t>
      </w:r>
      <w:r>
        <w:t>The processing time largely depends</w:t>
      </w:r>
      <w:r w:rsidRPr="00C11308">
        <w:t xml:space="preserve"> on the reaction time of the manager and the </w:t>
      </w:r>
      <w:r>
        <w:t xml:space="preserve">work capacities </w:t>
      </w:r>
      <w:r w:rsidRPr="00C11308">
        <w:t xml:space="preserve">of the </w:t>
      </w:r>
      <w:r>
        <w:t xml:space="preserve">travel </w:t>
      </w:r>
      <w:r w:rsidRPr="00C11308">
        <w:t>office. An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>, for instance, could</w:t>
      </w:r>
      <w:r w:rsidRPr="00C11308">
        <w:t xml:space="preserve"> </w:t>
      </w:r>
      <w:r>
        <w:t>lead to a delegation scheme</w:t>
      </w:r>
      <w:r w:rsidRPr="00C11308">
        <w:t xml:space="preserve"> </w:t>
      </w:r>
      <w:r>
        <w:t xml:space="preserve">for cases in which </w:t>
      </w:r>
      <w:r w:rsidRPr="00C11308">
        <w:t xml:space="preserve">a </w:t>
      </w:r>
      <w:r>
        <w:t xml:space="preserve">manager does not </w:t>
      </w:r>
      <w:r w:rsidRPr="00C11308">
        <w:t xml:space="preserve">respond within a specified time period. </w:t>
      </w:r>
      <w:r>
        <w:t xml:space="preserve">An </w:t>
      </w:r>
      <w:r w:rsidRPr="00C11308">
        <w:t xml:space="preserve">additional </w:t>
      </w:r>
      <w:r>
        <w:t>employee</w:t>
      </w:r>
      <w:r w:rsidRPr="00C11308">
        <w:t xml:space="preserve"> in the travel </w:t>
      </w:r>
      <w:r>
        <w:t xml:space="preserve">office could help in shortening </w:t>
      </w:r>
      <w:r w:rsidRPr="00C11308">
        <w:t xml:space="preserve">the </w:t>
      </w:r>
      <w:r>
        <w:t xml:space="preserve">response </w:t>
      </w:r>
      <w:r w:rsidRPr="00C11308">
        <w:t>time for processing. An essential prerequisite for the realization of early booking discounts</w:t>
      </w:r>
      <w:r>
        <w:t xml:space="preserve"> is</w:t>
      </w:r>
      <w:r w:rsidRPr="00C11308">
        <w:t xml:space="preserve"> of course</w:t>
      </w:r>
      <w:r>
        <w:t xml:space="preserve"> the timely submission of the travel request as soon as the need for the trip becomes evident</w:t>
      </w:r>
      <w:r w:rsidRPr="00C11308">
        <w:t>.</w:t>
      </w:r>
      <w:r>
        <w:t xml:space="preserve"> A corresponding briefing of employees in this respect could </w:t>
      </w:r>
      <w:r w:rsidRPr="00C11308">
        <w:t xml:space="preserve">contribute to </w:t>
      </w:r>
      <w:r>
        <w:t>optimization</w:t>
      </w:r>
      <w:r w:rsidRPr="00C11308">
        <w:t>.</w:t>
      </w:r>
    </w:p>
    <w:p w:rsidR="00BA75A0" w:rsidRPr="00C11308" w:rsidRDefault="00BA75A0" w:rsidP="004D5F21">
      <w:pPr>
        <w:pStyle w:val="heading3"/>
      </w:pPr>
      <w:r w:rsidRPr="00C11308">
        <w:t>8.4.3 Process Quality</w:t>
      </w:r>
      <w:r>
        <w:fldChar w:fldCharType="begin"/>
      </w:r>
      <w:r>
        <w:instrText xml:space="preserve"> XE "p</w:instrText>
      </w:r>
      <w:r w:rsidRPr="00D13E13">
        <w:instrText xml:space="preserve">rocess </w:instrText>
      </w:r>
      <w:r>
        <w:instrText>q</w:instrText>
      </w:r>
      <w:r w:rsidRPr="00D13E13">
        <w:instrText>uality</w:instrText>
      </w:r>
      <w:r>
        <w:instrText xml:space="preserve">" </w:instrText>
      </w:r>
      <w:r>
        <w:fldChar w:fldCharType="end"/>
      </w:r>
    </w:p>
    <w:p w:rsidR="00BA75A0" w:rsidRDefault="00BA75A0" w:rsidP="00FF0976">
      <w:r w:rsidRPr="00C11308">
        <w:t>The third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goal is process quality</w:t>
      </w:r>
      <w:r>
        <w:fldChar w:fldCharType="begin"/>
      </w:r>
      <w:r>
        <w:instrText xml:space="preserve"> XE "</w:instrText>
      </w:r>
      <w:r w:rsidRPr="00D13E13">
        <w:instrText>process quality</w:instrText>
      </w:r>
      <w:r>
        <w:instrText xml:space="preserve">" </w:instrText>
      </w:r>
      <w:r>
        <w:fldChar w:fldCharType="end"/>
      </w:r>
      <w:r w:rsidRPr="00C11308">
        <w:t xml:space="preserve">. </w:t>
      </w:r>
      <w:r>
        <w:t>This</w:t>
      </w:r>
      <w:r w:rsidRPr="00C11308">
        <w:t xml:space="preserve"> is measured </w:t>
      </w:r>
      <w:r>
        <w:t>as</w:t>
      </w:r>
      <w:r w:rsidRPr="00C11308">
        <w:t xml:space="preserve"> the qu</w:t>
      </w:r>
      <w:r>
        <w:t xml:space="preserve">ality of the process result from the perspective of </w:t>
      </w:r>
      <w:r w:rsidRPr="00C11308">
        <w:t>the internal or external customers (</w:t>
      </w:r>
      <w:r>
        <w:t>cf.</w:t>
      </w:r>
      <w:r w:rsidRPr="00C11308">
        <w:t xml:space="preserve"> [Tomys 1995, p.</w:t>
      </w:r>
      <w:r>
        <w:t xml:space="preserve"> </w:t>
      </w:r>
      <w:r w:rsidRPr="00C11308">
        <w:t xml:space="preserve">17]). </w:t>
      </w:r>
      <w:r>
        <w:t xml:space="preserve">For instance, if </w:t>
      </w:r>
      <w:r w:rsidRPr="00C11308">
        <w:t xml:space="preserve">a process </w:t>
      </w:r>
      <w:r>
        <w:t xml:space="preserve">does not deliver its </w:t>
      </w:r>
      <w:r w:rsidRPr="00C11308">
        <w:t xml:space="preserve">expected result, </w:t>
      </w:r>
      <w:r>
        <w:t>it is considered to be malfunctioning</w:t>
      </w:r>
      <w:r w:rsidRPr="00C11308">
        <w:t>.</w:t>
      </w:r>
      <w:r>
        <w:t xml:space="preserve"> Therefore, a</w:t>
      </w:r>
      <w:r w:rsidRPr="00C11308">
        <w:t xml:space="preserve"> qual</w:t>
      </w:r>
      <w:r>
        <w:t xml:space="preserve">ity index could be defined, such as </w:t>
      </w:r>
      <w:r w:rsidRPr="00C11308">
        <w:t xml:space="preserve">the </w:t>
      </w:r>
      <w:r>
        <w:t xml:space="preserve">produced </w:t>
      </w:r>
      <w:r w:rsidRPr="00C11308">
        <w:t xml:space="preserve">number of </w:t>
      </w:r>
      <w:r>
        <w:t xml:space="preserve">defects for the manufacturing of products, </w:t>
      </w:r>
      <w:r w:rsidRPr="00C11308">
        <w:t xml:space="preserve">or the number of customer complaints </w:t>
      </w:r>
      <w:r>
        <w:t>for</w:t>
      </w:r>
      <w:r w:rsidRPr="00C11308">
        <w:t xml:space="preserve"> </w:t>
      </w:r>
      <w:r>
        <w:t>the provision</w:t>
      </w:r>
      <w:r w:rsidRPr="00C11308">
        <w:t xml:space="preserve"> </w:t>
      </w:r>
      <w:r>
        <w:t xml:space="preserve">of </w:t>
      </w:r>
      <w:r w:rsidRPr="00C11308">
        <w:t>service</w:t>
      </w:r>
      <w:r>
        <w:fldChar w:fldCharType="begin"/>
      </w:r>
      <w:r>
        <w:instrText xml:space="preserve"> XE "</w:instrText>
      </w:r>
      <w:r w:rsidRPr="001E1383">
        <w:instrText>service</w:instrText>
      </w:r>
      <w:r>
        <w:instrText xml:space="preserve">" </w:instrText>
      </w:r>
      <w:r>
        <w:fldChar w:fldCharType="end"/>
      </w:r>
      <w:r w:rsidRPr="00C11308">
        <w:t>s.</w:t>
      </w:r>
      <w:r>
        <w:t xml:space="preserve"> In addition, the meeting of </w:t>
      </w:r>
      <w:r w:rsidRPr="00C11308">
        <w:t xml:space="preserve">deadlines, </w:t>
      </w:r>
      <w:r>
        <w:t>i.e., adherence to predetermined</w:t>
      </w:r>
      <w:r w:rsidRPr="00C11308">
        <w:t xml:space="preserve"> </w:t>
      </w:r>
      <w:r>
        <w:t>throughput</w:t>
      </w:r>
      <w:r w:rsidRPr="00C11308">
        <w:t xml:space="preserve"> time</w:t>
      </w:r>
      <w:r>
        <w:t>s, is</w:t>
      </w:r>
      <w:r w:rsidRPr="00C11308">
        <w:t xml:space="preserve"> </w:t>
      </w:r>
      <w:r>
        <w:t xml:space="preserve">traditionally </w:t>
      </w:r>
      <w:r w:rsidRPr="00C11308">
        <w:t>an important quality</w:t>
      </w:r>
      <w:r>
        <w:t xml:space="preserve"> attribute</w:t>
      </w:r>
      <w:r w:rsidRPr="00C11308">
        <w:t>. Such directly measurable quality criteria also influence</w:t>
      </w:r>
      <w:r>
        <w:t xml:space="preserve"> </w:t>
      </w:r>
      <w:r w:rsidRPr="00C11308">
        <w:t>a</w:t>
      </w:r>
      <w:r>
        <w:t>nother</w:t>
      </w:r>
      <w:r w:rsidRPr="00C11308">
        <w:t xml:space="preserve"> </w:t>
      </w:r>
      <w:r>
        <w:t xml:space="preserve">additionally or alternately </w:t>
      </w:r>
      <w:r w:rsidRPr="00C11308">
        <w:t xml:space="preserve">used </w:t>
      </w:r>
      <w:r>
        <w:t xml:space="preserve">common </w:t>
      </w:r>
      <w:r w:rsidRPr="00C11308">
        <w:t>measure</w:t>
      </w:r>
      <w:r>
        <w:t>ment of process quality</w:t>
      </w:r>
      <w:r w:rsidRPr="00C11308">
        <w:t xml:space="preserve">, </w:t>
      </w:r>
      <w:r>
        <w:t xml:space="preserve">namely customer satisfaction. This </w:t>
      </w:r>
      <w:r w:rsidRPr="00C11308">
        <w:t xml:space="preserve">is determined by regular customer surveys and reflects </w:t>
      </w:r>
      <w:r>
        <w:t xml:space="preserve">the extent of fulfillment of </w:t>
      </w:r>
      <w:r w:rsidRPr="00C11308">
        <w:t>customer expectations.</w:t>
      </w:r>
    </w:p>
    <w:p w:rsidR="00BA75A0" w:rsidRPr="00C11308" w:rsidRDefault="00BA75A0" w:rsidP="00FF0976"/>
    <w:p w:rsidR="00BA75A0" w:rsidRPr="00C11308" w:rsidRDefault="00BA75A0" w:rsidP="00FF0976">
      <w:r>
        <w:t xml:space="preserve">In the case of the business trip application, quality can be measured, e.g., </w:t>
      </w:r>
      <w:r w:rsidRPr="00C11308">
        <w:t>by the number of erroneous travel bookings (</w:t>
      </w:r>
      <w:r>
        <w:t>wrong date, wrong class,</w:t>
      </w:r>
      <w:r w:rsidRPr="00C11308">
        <w:t xml:space="preserve"> etc.). </w:t>
      </w:r>
      <w:r>
        <w:t>When serving employees as customers, s</w:t>
      </w:r>
      <w:r w:rsidRPr="00C11308">
        <w:t xml:space="preserve">atisfaction could </w:t>
      </w:r>
      <w:r>
        <w:t xml:space="preserve">be extended by meeting </w:t>
      </w:r>
      <w:r w:rsidRPr="00C11308">
        <w:t>individual</w:t>
      </w:r>
      <w:r>
        <w:t xml:space="preserve"> demands</w:t>
      </w:r>
      <w:r w:rsidRPr="00C11308">
        <w:t xml:space="preserve">, </w:t>
      </w:r>
      <w:r>
        <w:t xml:space="preserve">such </w:t>
      </w:r>
      <w:r w:rsidRPr="00C11308">
        <w:t xml:space="preserve">as </w:t>
      </w:r>
      <w:r>
        <w:t xml:space="preserve">a window </w:t>
      </w:r>
      <w:r w:rsidRPr="00C11308">
        <w:t>seat reservat</w:t>
      </w:r>
      <w:r>
        <w:t>ion</w:t>
      </w:r>
      <w:r w:rsidRPr="00C11308">
        <w:t>.</w:t>
      </w:r>
    </w:p>
    <w:p w:rsidR="00BA75A0" w:rsidRPr="00C11308" w:rsidRDefault="00BA75A0" w:rsidP="004D5F21">
      <w:pPr>
        <w:pStyle w:val="heading3"/>
      </w:pPr>
      <w:r w:rsidRPr="00C11308">
        <w:t>8.4.4 Target Triangle</w:t>
      </w:r>
      <w:r>
        <w:fldChar w:fldCharType="begin"/>
      </w:r>
      <w:r>
        <w:instrText xml:space="preserve"> XE "t</w:instrText>
      </w:r>
      <w:r w:rsidRPr="00845C23">
        <w:instrText xml:space="preserve">arget </w:instrText>
      </w:r>
      <w:r>
        <w:instrText>t</w:instrText>
      </w:r>
      <w:r w:rsidRPr="00845C23">
        <w:instrText>riangle</w:instrText>
      </w:r>
      <w:r>
        <w:instrText xml:space="preserve">" </w:instrText>
      </w:r>
      <w:r>
        <w:fldChar w:fldCharType="end"/>
      </w:r>
    </w:p>
    <w:p w:rsidR="00BA75A0" w:rsidRPr="00C11308" w:rsidRDefault="00BA75A0" w:rsidP="00FF0976">
      <w:r w:rsidRPr="00C11308">
        <w:t>The goal</w:t>
      </w:r>
      <w:r>
        <w:t xml:space="preserve">s of cost, time, and quality represent </w:t>
      </w:r>
      <w:r w:rsidRPr="00C11308">
        <w:t xml:space="preserve">a so-called </w:t>
      </w:r>
      <w:r>
        <w:t>'</w:t>
      </w:r>
      <w:r w:rsidRPr="00C11308">
        <w:t>magic</w:t>
      </w:r>
      <w:r>
        <w:t>'</w:t>
      </w:r>
      <w:r w:rsidRPr="00C11308">
        <w:t xml:space="preserve"> </w:t>
      </w:r>
      <w:r>
        <w:t xml:space="preserve">target </w:t>
      </w:r>
      <w:r w:rsidRPr="00C11308">
        <w:t>triangle</w:t>
      </w:r>
      <w:r>
        <w:fldChar w:fldCharType="begin"/>
      </w:r>
      <w:r>
        <w:instrText xml:space="preserve"> XE "</w:instrText>
      </w:r>
      <w:r w:rsidRPr="00845C23">
        <w:instrText>target triangle</w:instrText>
      </w:r>
      <w:r>
        <w:instrText xml:space="preserve">" </w:instrText>
      </w:r>
      <w:r>
        <w:fldChar w:fldCharType="end"/>
      </w:r>
      <w:r w:rsidRPr="00C11308">
        <w:t>.</w:t>
      </w:r>
      <w:r>
        <w:t xml:space="preserve"> </w:t>
      </w:r>
      <w:r w:rsidRPr="00C11308">
        <w:t xml:space="preserve">Optimization objectives in this triangle can </w:t>
      </w:r>
      <w:r>
        <w:t xml:space="preserve">have a conflicting, </w:t>
      </w:r>
      <w:r w:rsidRPr="00C11308">
        <w:t>complementary</w:t>
      </w:r>
      <w:r>
        <w:t>,</w:t>
      </w:r>
      <w:r w:rsidRPr="00C11308">
        <w:t xml:space="preserve"> or neutral relationship to each other. </w:t>
      </w:r>
      <w:r>
        <w:t>The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 goals specified by the responsible managers of an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3654E7">
        <w:t xml:space="preserve"> </w:t>
      </w:r>
      <w:r>
        <w:t>for improvement measures</w:t>
      </w:r>
      <w:r w:rsidRPr="003654E7">
        <w:t xml:space="preserve"> </w:t>
      </w:r>
      <w:r>
        <w:t xml:space="preserve">depend </w:t>
      </w:r>
      <w:r w:rsidRPr="00C11308">
        <w:t xml:space="preserve">on the prioritization of </w:t>
      </w:r>
      <w:r>
        <w:t xml:space="preserve">overall </w:t>
      </w:r>
      <w:r w:rsidRPr="00C11308">
        <w:t>process goals.</w:t>
      </w:r>
    </w:p>
    <w:p w:rsidR="00BA75A0" w:rsidRDefault="00BA75A0" w:rsidP="004D5F21">
      <w:pPr>
        <w:pStyle w:val="Important"/>
      </w:pPr>
      <w:r>
        <w:t>The process attributes 'cost', 'time', and 'quality' can lead to target conflicts. Prioritizing helps to avoid negative consequences of improvement activities.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>s should assess mutual relationships of process attributes, even though the reduction of process cost</w:t>
      </w:r>
      <w:r>
        <w:fldChar w:fldCharType="begin"/>
      </w:r>
      <w:r>
        <w:instrText xml:space="preserve"> XE "</w:instrText>
      </w:r>
      <w:r w:rsidRPr="00D13E13">
        <w:instrText>process cost</w:instrText>
      </w:r>
      <w:r>
        <w:instrText xml:space="preserve">" </w:instrText>
      </w:r>
      <w:r>
        <w:fldChar w:fldCharType="end"/>
      </w:r>
      <w:r>
        <w:t>s is a key driver of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 efforts in daily operations.</w:t>
      </w:r>
    </w:p>
    <w:p w:rsidR="00BA75A0" w:rsidRDefault="00BA75A0" w:rsidP="00FF0976">
      <w:r w:rsidRPr="00C11308">
        <w:t xml:space="preserve">Particularly in the case of conflicting goals, the negative </w:t>
      </w:r>
      <w:r>
        <w:t xml:space="preserve">impact </w:t>
      </w:r>
      <w:r w:rsidRPr="00C11308">
        <w:t xml:space="preserve">of an improvement measure </w:t>
      </w:r>
      <w:r>
        <w:t xml:space="preserve">on </w:t>
      </w:r>
      <w:r w:rsidRPr="00C11308">
        <w:t xml:space="preserve">other parameters </w:t>
      </w:r>
      <w:r>
        <w:t>needs to be assessed in terms of an</w:t>
      </w:r>
      <w:r w:rsidRPr="00C11308">
        <w:t xml:space="preserve"> overall optimum. Thus, the reduction of </w:t>
      </w:r>
      <w:r>
        <w:t xml:space="preserve">throughput </w:t>
      </w:r>
      <w:r w:rsidRPr="00C11308">
        <w:t>time</w:t>
      </w:r>
      <w:r>
        <w:fldChar w:fldCharType="begin"/>
      </w:r>
      <w:r>
        <w:instrText xml:space="preserve"> XE "</w:instrText>
      </w:r>
      <w:r w:rsidRPr="00845C23">
        <w:instrText>throughput time</w:instrText>
      </w:r>
      <w:r>
        <w:instrText xml:space="preserve">" </w:instrText>
      </w:r>
      <w:r>
        <w:fldChar w:fldCharType="end"/>
      </w:r>
      <w:r w:rsidRPr="00C11308">
        <w:t xml:space="preserve"> by parallel processing of process steps </w:t>
      </w:r>
      <w:r>
        <w:t xml:space="preserve">can lead to an </w:t>
      </w:r>
      <w:r w:rsidRPr="00C11308">
        <w:t xml:space="preserve">increase </w:t>
      </w:r>
      <w:r>
        <w:t xml:space="preserve">of costs, due to an associated increase in </w:t>
      </w:r>
      <w:r w:rsidRPr="00C11308">
        <w:t>staff</w:t>
      </w:r>
      <w:r>
        <w:t xml:space="preserve">. In such cases, </w:t>
      </w:r>
      <w:r w:rsidRPr="00C11308">
        <w:t xml:space="preserve">the </w:t>
      </w:r>
      <w:r>
        <w:t>G</w:t>
      </w:r>
      <w:r w:rsidRPr="00C11308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 xml:space="preserve"> needs to intervene. He can decide</w:t>
      </w:r>
      <w:r w:rsidRPr="00C11308">
        <w:t xml:space="preserve"> </w:t>
      </w:r>
      <w:r>
        <w:t xml:space="preserve">on the basis of the </w:t>
      </w:r>
      <w:r w:rsidRPr="00C11308">
        <w:t xml:space="preserve">priority of process goals, whether the improvement measure </w:t>
      </w:r>
      <w:r>
        <w:t>should be</w:t>
      </w:r>
      <w:r w:rsidRPr="00C11308">
        <w:t xml:space="preserve"> carried out as planned.</w:t>
      </w:r>
    </w:p>
    <w:p w:rsidR="00BA75A0" w:rsidRPr="00C11308" w:rsidRDefault="00BA75A0" w:rsidP="00FF0976"/>
    <w:p w:rsidR="00BA75A0" w:rsidRDefault="00BA75A0" w:rsidP="00FF0976">
      <w:r w:rsidRPr="00C11308">
        <w:t xml:space="preserve">Ideally, an improvement in one dimension </w:t>
      </w:r>
      <w:r>
        <w:t xml:space="preserve">also positively affects the </w:t>
      </w:r>
      <w:r w:rsidRPr="00C11308">
        <w:t xml:space="preserve">others. An example </w:t>
      </w:r>
      <w:r>
        <w:t xml:space="preserve">for this could be the shortening of </w:t>
      </w:r>
      <w:r w:rsidRPr="00C11308">
        <w:t xml:space="preserve">processing time by transfer of </w:t>
      </w:r>
      <w:r>
        <w:t>competencies</w:t>
      </w:r>
      <w:r w:rsidRPr="00C11308">
        <w:t xml:space="preserve">. Thus, a bank </w:t>
      </w:r>
      <w:r>
        <w:t xml:space="preserve">could shift approval competence </w:t>
      </w:r>
      <w:r w:rsidRPr="00C11308">
        <w:t>for processing a loan offer</w:t>
      </w:r>
      <w:r>
        <w:t xml:space="preserve"> from the d</w:t>
      </w:r>
      <w:r w:rsidRPr="00C11308">
        <w:t xml:space="preserve">epartment </w:t>
      </w:r>
      <w:r>
        <w:t>h</w:t>
      </w:r>
      <w:r w:rsidRPr="00C11308">
        <w:t xml:space="preserve">ead to </w:t>
      </w:r>
      <w:r>
        <w:t>operations staff</w:t>
      </w:r>
      <w:r w:rsidRPr="00C11308">
        <w:t xml:space="preserve">. By eliminating </w:t>
      </w:r>
      <w:r>
        <w:t xml:space="preserve">this manager </w:t>
      </w:r>
      <w:r w:rsidRPr="00C11308">
        <w:t>approval loop</w:t>
      </w:r>
      <w:r>
        <w:t>,</w:t>
      </w:r>
      <w:r w:rsidRPr="00C11308">
        <w:t xml:space="preserve"> not only</w:t>
      </w:r>
      <w:r>
        <w:t xml:space="preserve"> can</w:t>
      </w:r>
      <w:r w:rsidRPr="00C11308">
        <w:t xml:space="preserve"> time</w:t>
      </w:r>
      <w:r>
        <w:t xml:space="preserve"> be saved, which means </w:t>
      </w:r>
      <w:r w:rsidRPr="00C11308">
        <w:t xml:space="preserve">the customer </w:t>
      </w:r>
      <w:r>
        <w:t xml:space="preserve">receives the </w:t>
      </w:r>
      <w:r w:rsidRPr="00C11308">
        <w:t>offer</w:t>
      </w:r>
      <w:r>
        <w:t xml:space="preserve"> faster,</w:t>
      </w:r>
      <w:r w:rsidRPr="00C11308">
        <w:t xml:space="preserve"> </w:t>
      </w:r>
      <w:r>
        <w:t>but this</w:t>
      </w:r>
      <w:r w:rsidRPr="00C11308">
        <w:t xml:space="preserve"> also </w:t>
      </w:r>
      <w:r>
        <w:t xml:space="preserve">results in a reduction of </w:t>
      </w:r>
      <w:r w:rsidRPr="00C11308">
        <w:t>the operatio</w:t>
      </w:r>
      <w:r>
        <w:t>n</w:t>
      </w:r>
      <w:r>
        <w:fldChar w:fldCharType="begin"/>
      </w:r>
      <w:r>
        <w:instrText xml:space="preserve"> XE "</w:instrText>
      </w:r>
      <w:r w:rsidRPr="00A70242">
        <w:instrText>operation</w:instrText>
      </w:r>
      <w:r>
        <w:instrText xml:space="preserve">" </w:instrText>
      </w:r>
      <w:r>
        <w:fldChar w:fldCharType="end"/>
      </w:r>
      <w:r w:rsidRPr="005732E2">
        <w:t xml:space="preserve"> </w:t>
      </w:r>
      <w:r w:rsidRPr="00C11308">
        <w:t>cost</w:t>
      </w:r>
      <w:r>
        <w:t xml:space="preserve">s, especially with respect to the associated labor costs of </w:t>
      </w:r>
      <w:r w:rsidRPr="00C11308">
        <w:t xml:space="preserve">the </w:t>
      </w:r>
      <w:r>
        <w:t>approval loop for the d</w:t>
      </w:r>
      <w:r w:rsidRPr="00C11308">
        <w:t>epartment</w:t>
      </w:r>
      <w:r w:rsidRPr="00402031">
        <w:t xml:space="preserve"> </w:t>
      </w:r>
      <w:r>
        <w:t>h</w:t>
      </w:r>
      <w:r w:rsidRPr="00C11308">
        <w:t>ead</w:t>
      </w:r>
      <w:r>
        <w:t xml:space="preserve">. The cost for the latter </w:t>
      </w:r>
      <w:r w:rsidRPr="00C11308">
        <w:t>is</w:t>
      </w:r>
      <w:r>
        <w:t xml:space="preserve"> higher than the newly incurred staff costs due to </w:t>
      </w:r>
      <w:r w:rsidRPr="00C11308">
        <w:t>the organizational change on the</w:t>
      </w:r>
      <w:r>
        <w:t xml:space="preserve"> operational level</w:t>
      </w:r>
      <w:r w:rsidRPr="00C11308">
        <w:t>.</w:t>
      </w:r>
    </w:p>
    <w:p w:rsidR="00BA75A0" w:rsidRPr="00C11308" w:rsidRDefault="00BA75A0" w:rsidP="00FF0976"/>
    <w:p w:rsidR="00BA75A0" w:rsidRDefault="00BA75A0" w:rsidP="00FF0976">
      <w:r w:rsidRPr="00C11308">
        <w:t xml:space="preserve">In practice, </w:t>
      </w:r>
      <w:r>
        <w:t xml:space="preserve">reducing </w:t>
      </w:r>
      <w:r w:rsidRPr="00C11308">
        <w:t>process cost</w:t>
      </w:r>
      <w:r>
        <w:fldChar w:fldCharType="begin"/>
      </w:r>
      <w:r>
        <w:instrText xml:space="preserve"> XE "</w:instrText>
      </w:r>
      <w:r w:rsidRPr="00D13E13">
        <w:instrText>process cost</w:instrText>
      </w:r>
      <w:r>
        <w:instrText xml:space="preserve">" </w:instrText>
      </w:r>
      <w:r>
        <w:fldChar w:fldCharType="end"/>
      </w:r>
      <w:r w:rsidRPr="00C11308">
        <w:t>s is often regarded as the most important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goal</w:t>
      </w:r>
      <w:r>
        <w:t>. It is also targeted by responsible management when optimizing other parameters (cf. [</w:t>
      </w:r>
      <w:r w:rsidRPr="00C11308">
        <w:t>Rosenkranz 2006, p</w:t>
      </w:r>
      <w:r>
        <w:t>.</w:t>
      </w:r>
      <w:r w:rsidRPr="00C11308">
        <w:t xml:space="preserve"> 257]).</w:t>
      </w:r>
    </w:p>
    <w:p w:rsidR="00BA75A0" w:rsidRPr="00C11308" w:rsidRDefault="00BA75A0" w:rsidP="00FF0976"/>
    <w:p w:rsidR="00BA75A0" w:rsidRPr="00C11308" w:rsidRDefault="00BA75A0" w:rsidP="00FF0976">
      <w:r w:rsidRPr="00C11308">
        <w:t>Optimization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 w:rsidRPr="00C11308">
        <w:t xml:space="preserve"> opportunities may </w:t>
      </w:r>
      <w:r>
        <w:t xml:space="preserve">not only </w:t>
      </w:r>
      <w:r w:rsidRPr="00C11308">
        <w:t xml:space="preserve">be limited </w:t>
      </w:r>
      <w:r>
        <w:t xml:space="preserve">by </w:t>
      </w:r>
      <w:r w:rsidRPr="00C11308">
        <w:t xml:space="preserve">negative effects on other </w:t>
      </w:r>
      <w:r>
        <w:t>predefined objectives</w:t>
      </w:r>
      <w:r w:rsidRPr="00C11308">
        <w:t xml:space="preserve">, but also </w:t>
      </w:r>
      <w:r>
        <w:t xml:space="preserve">through </w:t>
      </w:r>
      <w:r w:rsidRPr="00C11308">
        <w:t>environment</w:t>
      </w:r>
      <w:r>
        <w:t>al conditions</w:t>
      </w:r>
      <w:r w:rsidRPr="00C11308">
        <w:t xml:space="preserve">. For </w:t>
      </w:r>
      <w:r>
        <w:t xml:space="preserve">instance, </w:t>
      </w:r>
      <w:r w:rsidRPr="00C11308">
        <w:t xml:space="preserve">an improvement option </w:t>
      </w:r>
      <w:r>
        <w:t xml:space="preserve">cannot be pursued, if </w:t>
      </w:r>
      <w:r w:rsidRPr="00C11308">
        <w:t xml:space="preserve">it </w:t>
      </w:r>
      <w:r>
        <w:t>is not possible</w:t>
      </w:r>
      <w:r w:rsidRPr="00C11308">
        <w:t xml:space="preserve"> to </w:t>
      </w:r>
      <w:r>
        <w:t>alleviate</w:t>
      </w:r>
      <w:r w:rsidRPr="00C11308">
        <w:t xml:space="preserve"> deficiencies </w:t>
      </w:r>
      <w:r>
        <w:t>of the required 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>
        <w:t xml:space="preserve"> and skills</w:t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>
        <w:t xml:space="preserve"> through </w:t>
      </w:r>
      <w:r w:rsidRPr="00C11308">
        <w:t xml:space="preserve">appropriate </w:t>
      </w:r>
      <w:r>
        <w:t xml:space="preserve">personnel </w:t>
      </w:r>
      <w:r w:rsidRPr="00C11308">
        <w:t>training, development</w:t>
      </w:r>
      <w:r>
        <w:t>,</w:t>
      </w:r>
      <w:r w:rsidRPr="00C11308">
        <w:t xml:space="preserve"> and recruitment activities.</w:t>
      </w:r>
    </w:p>
    <w:p w:rsidR="00BA75A0" w:rsidRPr="00C11308" w:rsidRDefault="00BA75A0" w:rsidP="004D5F21">
      <w:pPr>
        <w:pStyle w:val="heading2"/>
      </w:pPr>
      <w:r>
        <w:t>8.5</w:t>
      </w:r>
      <w:r w:rsidRPr="00C11308">
        <w:t xml:space="preserve"> </w:t>
      </w:r>
      <w:r>
        <w:t>Foundations of O</w:t>
      </w:r>
      <w:r w:rsidRPr="00C11308">
        <w:t>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</w:p>
    <w:p w:rsidR="00BA75A0" w:rsidRDefault="00BA75A0" w:rsidP="00FF0976">
      <w:r w:rsidRPr="00C11308">
        <w:t xml:space="preserve">For the pursuit of </w:t>
      </w:r>
      <w:r>
        <w:t xml:space="preserve">the </w:t>
      </w:r>
      <w:r w:rsidRPr="00C11308">
        <w:t xml:space="preserve">goals addressed </w:t>
      </w:r>
      <w:r>
        <w:t>in S</w:t>
      </w:r>
      <w:r w:rsidRPr="00C11308">
        <w:t>ection 8.4, it i</w:t>
      </w:r>
      <w:r>
        <w:t xml:space="preserve">s important to provide operational definitions—goals need to be </w:t>
      </w:r>
      <w:r w:rsidRPr="00C11308">
        <w:t xml:space="preserve">expressed </w:t>
      </w:r>
      <w:r>
        <w:t xml:space="preserve">in terms of performance </w:t>
      </w:r>
      <w:r w:rsidRPr="00C11308">
        <w:t xml:space="preserve">figures (what?), </w:t>
      </w:r>
      <w:r>
        <w:t xml:space="preserve">target </w:t>
      </w:r>
      <w:r w:rsidRPr="00C11308">
        <w:t>value</w:t>
      </w:r>
      <w:r>
        <w:t>s</w:t>
      </w:r>
      <w:r w:rsidRPr="00C11308">
        <w:t xml:space="preserve"> (how much?)</w:t>
      </w:r>
      <w:r>
        <w:t xml:space="preserve">, </w:t>
      </w:r>
      <w:r w:rsidRPr="00C11308">
        <w:t xml:space="preserve">time </w:t>
      </w:r>
      <w:r>
        <w:t xml:space="preserve">references </w:t>
      </w:r>
      <w:r w:rsidRPr="00C11308">
        <w:t>(until when?)</w:t>
      </w:r>
      <w:r>
        <w:t>,</w:t>
      </w:r>
      <w:r w:rsidRPr="00C11308">
        <w:t xml:space="preserve"> </w:t>
      </w:r>
      <w:r>
        <w:t>a</w:t>
      </w:r>
      <w:r w:rsidRPr="00C11308">
        <w:t xml:space="preserve">nd organizational </w:t>
      </w:r>
      <w:r>
        <w:t xml:space="preserve">roles </w:t>
      </w:r>
      <w:r w:rsidRPr="00C11308">
        <w:t>(by whom?).</w:t>
      </w:r>
    </w:p>
    <w:p w:rsidR="00BA75A0" w:rsidRPr="00C11308" w:rsidRDefault="00BA75A0" w:rsidP="00FF0976"/>
    <w:p w:rsidR="00BA75A0" w:rsidRPr="00C11308" w:rsidRDefault="00BA75A0" w:rsidP="00FF0976">
      <w:r w:rsidRPr="00C11308">
        <w:t xml:space="preserve">As a starting point </w:t>
      </w:r>
      <w:r>
        <w:t>for</w:t>
      </w:r>
      <w:r w:rsidRPr="00C11308">
        <w:t xml:space="preserve"> improvement, we need the actual </w:t>
      </w:r>
      <w:r>
        <w:t>(as-is) performance values detailing</w:t>
      </w:r>
      <w:r w:rsidRPr="00C11308">
        <w:t xml:space="preserve"> a goal. Such values ​​can be obtained as follows:</w:t>
      </w:r>
    </w:p>
    <w:p w:rsidR="00BA75A0" w:rsidRPr="00C11308" w:rsidRDefault="00BA75A0" w:rsidP="004D5F21">
      <w:pPr>
        <w:pStyle w:val="BulletItem"/>
      </w:pPr>
      <w:r w:rsidRPr="00C11308">
        <w:t>Hypotheses about time and resource</w:t>
      </w:r>
      <w:r>
        <w:t xml:space="preserve"> requirements for process execution: </w:t>
      </w:r>
      <w:r w:rsidRPr="00C11308">
        <w:t xml:space="preserve">In this case, assumptions </w:t>
      </w:r>
      <w:r>
        <w:t xml:space="preserve">are made </w:t>
      </w:r>
      <w:r w:rsidRPr="00C11308">
        <w:t xml:space="preserve">about the number of processes </w:t>
      </w:r>
      <w:r>
        <w:t xml:space="preserve">to be executed </w:t>
      </w:r>
      <w:r w:rsidRPr="00C11308">
        <w:t>per time unit</w:t>
      </w:r>
      <w:r>
        <w:t xml:space="preserve">, as well as about the thereby required time and </w:t>
      </w:r>
      <w:r w:rsidRPr="00C11308">
        <w:t>resources.</w:t>
      </w:r>
      <w:r>
        <w:t xml:space="preserve"> </w:t>
      </w:r>
      <w:r w:rsidRPr="00C11308">
        <w:t>These assumptions can be supported by more or less extensive experience</w:t>
      </w:r>
      <w:r>
        <w:t>s</w:t>
      </w:r>
      <w:r w:rsidRPr="00C11308">
        <w:t xml:space="preserve">. Such a procedure </w:t>
      </w:r>
      <w:r>
        <w:t xml:space="preserve">is required whenever </w:t>
      </w:r>
      <w:r w:rsidRPr="00C11308">
        <w:t xml:space="preserve">a process </w:t>
      </w:r>
      <w:r>
        <w:t xml:space="preserve">is introduced </w:t>
      </w:r>
      <w:r w:rsidRPr="00C11308">
        <w:t>from scratch</w:t>
      </w:r>
      <w:r>
        <w:t>,</w:t>
      </w:r>
      <w:r w:rsidRPr="00C11308">
        <w:t xml:space="preserve"> or </w:t>
      </w:r>
      <w:r>
        <w:t xml:space="preserve">has been </w:t>
      </w:r>
      <w:r w:rsidRPr="00C11308">
        <w:t>significantly reworked</w:t>
      </w:r>
      <w:r>
        <w:t>,</w:t>
      </w:r>
      <w:r w:rsidRPr="00C11308">
        <w:t xml:space="preserve"> and no reliable measurement</w:t>
      </w:r>
      <w:r>
        <w:fldChar w:fldCharType="begin"/>
      </w:r>
      <w:r>
        <w:instrText xml:space="preserve"> XE "</w:instrText>
      </w:r>
      <w:r w:rsidRPr="00A70242">
        <w:instrText>measurement</w:instrText>
      </w:r>
      <w:r>
        <w:instrText xml:space="preserve">" </w:instrText>
      </w:r>
      <w:r>
        <w:fldChar w:fldCharType="end"/>
      </w:r>
      <w:r w:rsidRPr="00C11308">
        <w:t>s</w:t>
      </w:r>
      <w:r>
        <w:t xml:space="preserve"> are available yet</w:t>
      </w:r>
      <w:r w:rsidRPr="00C11308">
        <w:t>.</w:t>
      </w:r>
    </w:p>
    <w:p w:rsidR="00BA75A0" w:rsidRPr="00C11308" w:rsidRDefault="00BA75A0" w:rsidP="004D5F21">
      <w:pPr>
        <w:pStyle w:val="BulletItem"/>
      </w:pPr>
      <w:r w:rsidRPr="00C11308">
        <w:t>Measurement</w:t>
      </w:r>
      <w:r>
        <w:fldChar w:fldCharType="begin"/>
      </w:r>
      <w:r>
        <w:instrText xml:space="preserve"> XE "m</w:instrText>
      </w:r>
      <w:r w:rsidRPr="00A70242">
        <w:instrText>easurement</w:instrText>
      </w:r>
      <w:r>
        <w:instrText xml:space="preserve">" </w:instrText>
      </w:r>
      <w:r>
        <w:fldChar w:fldCharType="end"/>
      </w:r>
      <w:r w:rsidRPr="00C11308">
        <w:t xml:space="preserve">s </w:t>
      </w:r>
      <w:r>
        <w:t xml:space="preserve">of </w:t>
      </w:r>
      <w:r w:rsidRPr="00C11308">
        <w:t xml:space="preserve">previous process </w:t>
      </w:r>
      <w:r>
        <w:t xml:space="preserve">executions </w:t>
      </w:r>
      <w:r w:rsidRPr="00C11308">
        <w:t xml:space="preserve">(see </w:t>
      </w:r>
      <w:r>
        <w:t>C</w:t>
      </w:r>
      <w:r w:rsidRPr="00C11308">
        <w:t>hapter 11)</w:t>
      </w:r>
      <w:r>
        <w:t>: T</w:t>
      </w:r>
      <w:r w:rsidRPr="00C11308">
        <w:t xml:space="preserve">he situation </w:t>
      </w:r>
      <w:r>
        <w:t xml:space="preserve">is simpler </w:t>
      </w:r>
      <w:r w:rsidRPr="00C11308">
        <w:t xml:space="preserve">when a process is already in production and </w:t>
      </w:r>
      <w:r>
        <w:t>there are measurement</w:t>
      </w:r>
      <w:r>
        <w:fldChar w:fldCharType="begin"/>
      </w:r>
      <w:r>
        <w:instrText xml:space="preserve"> XE "</w:instrText>
      </w:r>
      <w:r w:rsidRPr="00A70242">
        <w:instrText>measurement</w:instrText>
      </w:r>
      <w:r>
        <w:instrText xml:space="preserve">" </w:instrText>
      </w:r>
      <w:r>
        <w:fldChar w:fldCharType="end"/>
      </w:r>
      <w:r>
        <w:t xml:space="preserve">s available for </w:t>
      </w:r>
      <w:r w:rsidRPr="00C11308">
        <w:t xml:space="preserve">instances </w:t>
      </w:r>
      <w:r>
        <w:t>which</w:t>
      </w:r>
      <w:r w:rsidRPr="00C11308">
        <w:t xml:space="preserve"> </w:t>
      </w:r>
      <w:r>
        <w:t xml:space="preserve">allow calculating </w:t>
      </w:r>
      <w:r w:rsidRPr="00C11308">
        <w:t xml:space="preserve">resource and time consumption </w:t>
      </w:r>
      <w:r>
        <w:t xml:space="preserve">of </w:t>
      </w:r>
      <w:r w:rsidRPr="00C11308">
        <w:t>processes and process components.</w:t>
      </w:r>
    </w:p>
    <w:p w:rsidR="00BA75A0" w:rsidRPr="00C11308" w:rsidRDefault="00BA75A0" w:rsidP="004D5F21">
      <w:pPr>
        <w:pStyle w:val="BulletItem"/>
      </w:pPr>
      <w:r w:rsidRPr="00C11308">
        <w:t>Benchmarks</w:t>
      </w:r>
      <w:r>
        <w:t xml:space="preserve">: </w:t>
      </w:r>
      <w:r w:rsidRPr="00C11308">
        <w:t xml:space="preserve">Sometimes managers can also access </w:t>
      </w:r>
      <w:r>
        <w:t xml:space="preserve">and use </w:t>
      </w:r>
      <w:r w:rsidRPr="00C11308">
        <w:t>values ​​from comparisons with business partners (customers, suppliers)</w:t>
      </w:r>
      <w:r>
        <w:t>,</w:t>
      </w:r>
      <w:r w:rsidRPr="00C11308">
        <w:t xml:space="preserve"> and </w:t>
      </w:r>
      <w:r>
        <w:t>even with competitors, or</w:t>
      </w:r>
      <w:r w:rsidRPr="00C11308">
        <w:t xml:space="preserve"> </w:t>
      </w:r>
      <w:r>
        <w:t xml:space="preserve">with </w:t>
      </w:r>
      <w:r w:rsidRPr="00C11308">
        <w:t xml:space="preserve">industry averages. </w:t>
      </w:r>
      <w:r>
        <w:t>In order t</w:t>
      </w:r>
      <w:r w:rsidRPr="00C11308">
        <w:t xml:space="preserve">o get </w:t>
      </w:r>
      <w:r>
        <w:t xml:space="preserve">meaningful results </w:t>
      </w:r>
      <w:r w:rsidRPr="00C11308">
        <w:t>in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when </w:t>
      </w:r>
      <w:r w:rsidRPr="00C11308">
        <w:t>using such basic data, however, it is important to know the</w:t>
      </w:r>
      <w:r>
        <w:t xml:space="preserve"> calculation scheme</w:t>
      </w:r>
      <w:r w:rsidRPr="00C11308">
        <w:t xml:space="preserve"> of the </w:t>
      </w:r>
      <w:r>
        <w:t xml:space="preserve">used </w:t>
      </w:r>
      <w:r w:rsidRPr="00C11308">
        <w:t>benchmarks.</w:t>
      </w:r>
    </w:p>
    <w:p w:rsidR="00BA75A0" w:rsidRPr="00C11308" w:rsidRDefault="00BA75A0" w:rsidP="00FF0976">
      <w:r w:rsidRPr="00C11308">
        <w:t xml:space="preserve">For </w:t>
      </w:r>
      <w:r>
        <w:t>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, </w:t>
      </w:r>
      <w:r w:rsidRPr="00C11308">
        <w:t>as a minimum requirement, a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should provide some orientation for </w:t>
      </w:r>
      <w:r w:rsidRPr="00C11308">
        <w:t>optimization measures. In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 w:rsidRPr="00C11308">
        <w:t xml:space="preserve">, the appropriate assumptions about </w:t>
      </w:r>
      <w:r>
        <w:t xml:space="preserve">required </w:t>
      </w:r>
      <w:r w:rsidRPr="00C11308">
        <w:t xml:space="preserve">resources and time </w:t>
      </w:r>
      <w:r>
        <w:t xml:space="preserve">with regards to process execution or, respectively, </w:t>
      </w:r>
      <w:r w:rsidRPr="00C11308">
        <w:t>available measurement</w:t>
      </w:r>
      <w:r>
        <w:fldChar w:fldCharType="begin"/>
      </w:r>
      <w:r>
        <w:instrText xml:space="preserve"> XE "</w:instrText>
      </w:r>
      <w:r w:rsidRPr="00A70242">
        <w:instrText>measurement</w:instrText>
      </w:r>
      <w:r>
        <w:instrText xml:space="preserve">" </w:instrText>
      </w:r>
      <w:r>
        <w:fldChar w:fldCharType="end"/>
      </w:r>
      <w:r w:rsidRPr="00C11308">
        <w:t>s</w:t>
      </w:r>
      <w:r>
        <w:t>,</w:t>
      </w:r>
      <w:r w:rsidRPr="00C11308">
        <w:t xml:space="preserve"> </w:t>
      </w:r>
      <w:r>
        <w:t xml:space="preserve">can be included. They allow deriving </w:t>
      </w:r>
      <w:r w:rsidRPr="00C11308">
        <w:t xml:space="preserve">necessary changes </w:t>
      </w:r>
      <w:r>
        <w:t xml:space="preserve">to the model, and determining </w:t>
      </w:r>
      <w:r w:rsidRPr="00C11308">
        <w:t>requirements for the organizational and / or IT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C11308">
        <w:t xml:space="preserve"> of the process</w:t>
      </w:r>
      <w:r>
        <w:t>, respectively</w:t>
      </w:r>
      <w:r w:rsidRPr="00C11308">
        <w:t>.</w:t>
      </w:r>
    </w:p>
    <w:p w:rsidR="00BA75A0" w:rsidRDefault="00BA75A0" w:rsidP="0031102C">
      <w:pPr>
        <w:pStyle w:val="Important"/>
      </w:pPr>
      <w:r>
        <w:t>Process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 can only be achieved if all key performance processes of an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 xml:space="preserve"> are streamlined to its global goal.</w:t>
      </w:r>
    </w:p>
    <w:p w:rsidR="00BA75A0" w:rsidRPr="00C11308" w:rsidRDefault="00BA75A0" w:rsidP="0031102C">
      <w:pPr>
        <w:pStyle w:val="heading2"/>
      </w:pPr>
      <w:r w:rsidRPr="00C11308">
        <w:t xml:space="preserve">8.6 General </w:t>
      </w:r>
      <w:r>
        <w:t>O</w:t>
      </w:r>
      <w:r w:rsidRPr="00C11308">
        <w:t>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>
        <w:t xml:space="preserve"> Possibilities</w:t>
      </w:r>
    </w:p>
    <w:p w:rsidR="00BA75A0" w:rsidRPr="00C11308" w:rsidRDefault="00BA75A0" w:rsidP="00FF0976">
      <w:r w:rsidRPr="00C11308">
        <w:t xml:space="preserve">After </w:t>
      </w:r>
      <w:r>
        <w:t xml:space="preserve">specifying </w:t>
      </w:r>
      <w:r w:rsidRPr="00C11308">
        <w:t xml:space="preserve">the objectives </w:t>
      </w:r>
      <w:r>
        <w:t>of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, </w:t>
      </w:r>
      <w:r w:rsidRPr="00C11308">
        <w:t xml:space="preserve">it is important to identify those </w:t>
      </w:r>
      <w:r>
        <w:t xml:space="preserve">elements of a </w:t>
      </w:r>
      <w:r w:rsidRPr="00C11308">
        <w:t xml:space="preserve">process </w:t>
      </w:r>
      <w:r>
        <w:t xml:space="preserve">that allow reducing </w:t>
      </w:r>
      <w:r w:rsidRPr="00C11308">
        <w:t xml:space="preserve">costs and time </w:t>
      </w:r>
      <w:r>
        <w:t xml:space="preserve">while increasing </w:t>
      </w:r>
      <w:r w:rsidRPr="00C11308">
        <w:t>quality. Optimizati</w:t>
      </w:r>
      <w:r>
        <w:t>on opportunities arise mainly from</w:t>
      </w:r>
      <w:r w:rsidRPr="00C11308">
        <w:t xml:space="preserve"> </w:t>
      </w:r>
      <w:r>
        <w:t xml:space="preserve">the following </w:t>
      </w:r>
      <w:r w:rsidRPr="00C11308">
        <w:t>three areas:</w:t>
      </w:r>
    </w:p>
    <w:p w:rsidR="00BA75A0" w:rsidRDefault="00BA75A0" w:rsidP="0031102C">
      <w:pPr>
        <w:pStyle w:val="BulletItem"/>
      </w:pPr>
      <w:r>
        <w:t>Process model</w:t>
      </w:r>
      <w:r>
        <w:fldChar w:fldCharType="begin"/>
      </w:r>
      <w:r>
        <w:instrText xml:space="preserve"> XE "p</w:instrText>
      </w:r>
      <w:r w:rsidRPr="00D13E13">
        <w:instrText>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</w:p>
    <w:p w:rsidR="00BA75A0" w:rsidRPr="00C11308" w:rsidRDefault="00BA75A0" w:rsidP="0031102C">
      <w:pPr>
        <w:pStyle w:val="BulletItem"/>
      </w:pPr>
      <w:r>
        <w:t xml:space="preserve">Organization-specific </w:t>
      </w:r>
      <w:r w:rsidRPr="00C11308">
        <w:t>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</w:p>
    <w:p w:rsidR="00BA75A0" w:rsidRPr="00C11308" w:rsidRDefault="00BA75A0" w:rsidP="0031102C">
      <w:pPr>
        <w:pStyle w:val="BulletItem"/>
      </w:pPr>
      <w:r w:rsidRPr="00C11308">
        <w:t>IT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</w:p>
    <w:p w:rsidR="00BA75A0" w:rsidRDefault="00BA75A0" w:rsidP="00FF0976">
      <w:r w:rsidRPr="00C11308">
        <w:t>In practice,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measures in these fields are not independent.</w:t>
      </w:r>
      <w:r>
        <w:t xml:space="preserve"> A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could support</w:t>
      </w:r>
      <w:r w:rsidRPr="00C11308">
        <w:t xml:space="preserve"> only selected organizational and technical aspects of </w:t>
      </w:r>
      <w:r>
        <w:t xml:space="preserve">an </w:t>
      </w:r>
      <w:r w:rsidRPr="00C11308">
        <w:t>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C11308">
        <w:t xml:space="preserve">. Conversely, organizational or technical </w:t>
      </w:r>
      <w:r>
        <w:t xml:space="preserve">constraints could preclude certain </w:t>
      </w:r>
      <w:r w:rsidRPr="00C11308">
        <w:t>process</w:t>
      </w:r>
      <w:r>
        <w:t xml:space="preserve"> specifications</w:t>
      </w:r>
      <w:r w:rsidRPr="00C11308">
        <w:t>.</w:t>
      </w:r>
    </w:p>
    <w:p w:rsidR="00BA75A0" w:rsidRPr="00C11308" w:rsidRDefault="00BA75A0" w:rsidP="00FF0976"/>
    <w:p w:rsidR="00BA75A0" w:rsidRDefault="00BA75A0" w:rsidP="00FF0976">
      <w:r w:rsidRPr="00C11308">
        <w:t>Figure 8.1 provides an overview of</w:t>
      </w:r>
      <w:r>
        <w:t xml:space="preserve"> fundamental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 capabilities</w:t>
      </w:r>
      <w:r w:rsidRPr="00C11308">
        <w:t xml:space="preserve">, </w:t>
      </w:r>
      <w:r>
        <w:t xml:space="preserve">focusing </w:t>
      </w:r>
      <w:r w:rsidRPr="00C11308">
        <w:t xml:space="preserve">mainly on resources and </w:t>
      </w:r>
      <w:r>
        <w:t xml:space="preserve">execution alternatives </w:t>
      </w:r>
      <w:r w:rsidRPr="00C11308">
        <w:t>(</w:t>
      </w:r>
      <w:r>
        <w:t>cf.</w:t>
      </w:r>
      <w:r w:rsidRPr="00C11308">
        <w:t xml:space="preserve"> [Bleicher 1991</w:t>
      </w:r>
      <w:r>
        <w:t>,</w:t>
      </w:r>
      <w:r w:rsidRPr="00C11308">
        <w:t xml:space="preserve"> p</w:t>
      </w:r>
      <w:r>
        <w:t>.</w:t>
      </w:r>
      <w:r w:rsidRPr="00C11308">
        <w:t xml:space="preserve"> 196], [Stoger 2005, pp. 109 ff], [Gadatsch 2010, p</w:t>
      </w:r>
      <w:r>
        <w:t>.</w:t>
      </w:r>
      <w:r w:rsidRPr="00C11308">
        <w:t xml:space="preserve"> 21]). </w:t>
      </w:r>
      <w:r>
        <w:t>They</w:t>
      </w:r>
      <w:r w:rsidRPr="00C11308">
        <w:t xml:space="preserve"> can also be applied to 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C11308">
        <w:t xml:space="preserve"> and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C11308">
        <w:t xml:space="preserve"> structures of subjects</w:t>
      </w:r>
      <w:r>
        <w:t xml:space="preserve"> engaged in processes</w:t>
      </w:r>
      <w:r w:rsidRPr="00C11308">
        <w:t>.</w:t>
      </w:r>
    </w:p>
    <w:p w:rsidR="00BA75A0" w:rsidRDefault="00BA75A0" w:rsidP="00FF0976"/>
    <w:p w:rsidR="00BA75A0" w:rsidRPr="00C11308" w:rsidRDefault="00BA75A0" w:rsidP="00FF0976">
      <w:r>
        <w:rPr>
          <w:noProof/>
          <w:lang w:eastAsia="ja-JP"/>
        </w:rPr>
        <w:drawing>
          <wp:inline distT="0" distB="0" distL="0" distR="0" wp14:anchorId="14321B55" wp14:editId="614F414D">
            <wp:extent cx="5748655" cy="2092322"/>
            <wp:effectExtent l="0" t="0" r="0" b="0"/>
            <wp:docPr id="155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A0" w:rsidRPr="00C11308" w:rsidRDefault="00BA75A0" w:rsidP="00380E39">
      <w:pPr>
        <w:pStyle w:val="figlegend"/>
      </w:pPr>
      <w:r>
        <w:t>Figure 8.1:</w:t>
      </w:r>
      <w:r w:rsidRPr="00C11308">
        <w:t xml:space="preserve"> </w:t>
      </w:r>
      <w:r>
        <w:t>General possibilities of</w:t>
      </w:r>
      <w:r w:rsidRPr="00C11308">
        <w:t xml:space="preserve"> process optimization</w:t>
      </w:r>
      <w:r>
        <w:fldChar w:fldCharType="begin"/>
      </w:r>
      <w:r>
        <w:instrText xml:space="preserve"> XE "</w:instrText>
      </w:r>
      <w:r w:rsidRPr="00D13E13">
        <w:instrText>process optimization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 </w:t>
      </w:r>
    </w:p>
    <w:p w:rsidR="00BA75A0" w:rsidRPr="00C11308" w:rsidRDefault="00BA75A0" w:rsidP="00FF0976">
      <w:r>
        <w:t>In t</w:t>
      </w:r>
      <w:r w:rsidRPr="00C11308">
        <w:t>he following sections</w:t>
      </w:r>
      <w:r>
        <w:t>,</w:t>
      </w:r>
      <w:r w:rsidRPr="00C11308">
        <w:t xml:space="preserve"> </w:t>
      </w:r>
      <w:r>
        <w:t xml:space="preserve">we </w:t>
      </w:r>
      <w:r w:rsidRPr="00C11308">
        <w:t xml:space="preserve">discuss </w:t>
      </w:r>
      <w:r>
        <w:t>various</w:t>
      </w:r>
      <w:r w:rsidRPr="00C11308">
        <w:t xml:space="preserve"> methodological aspects of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, before </w:t>
      </w:r>
      <w:r>
        <w:t xml:space="preserve">going into the details of </w:t>
      </w:r>
      <w:r w:rsidRPr="00C11308">
        <w:t>subject-oriented optimization.</w:t>
      </w:r>
    </w:p>
    <w:p w:rsidR="00BA75A0" w:rsidRPr="00C11308" w:rsidRDefault="00BA75A0" w:rsidP="00380E39">
      <w:pPr>
        <w:pStyle w:val="heading3"/>
      </w:pPr>
      <w:r>
        <w:t>8.6.1 Simulating Process M</w:t>
      </w:r>
      <w:r w:rsidRPr="00C11308">
        <w:t>odel</w:t>
      </w:r>
      <w:r>
        <w:fldChar w:fldCharType="begin"/>
      </w:r>
      <w:r>
        <w:instrText xml:space="preserve"> XE "p</w:instrText>
      </w:r>
      <w:r w:rsidRPr="00D13E13">
        <w:instrText xml:space="preserve">rocess </w:instrText>
      </w:r>
      <w:r>
        <w:instrText>m</w:instrText>
      </w:r>
      <w:r w:rsidRPr="00D13E13">
        <w:instrText>odel</w:instrText>
      </w:r>
      <w:r>
        <w:instrText xml:space="preserve">" </w:instrText>
      </w:r>
      <w:r>
        <w:fldChar w:fldCharType="end"/>
      </w:r>
      <w:r>
        <w:t>s</w:t>
      </w:r>
    </w:p>
    <w:p w:rsidR="00BA75A0" w:rsidRDefault="00BA75A0" w:rsidP="00FF0976">
      <w:r w:rsidRPr="00C11308">
        <w:t>A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C11308">
        <w:t xml:space="preserve"> verifies process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by simulating instances, even before a</w:t>
      </w:r>
      <w:r w:rsidRPr="00C11308">
        <w:t xml:space="preserve"> process has been used in practice (cf. [Tomys 1995]). Thus, before </w:t>
      </w:r>
      <w:r>
        <w:t>productive utilization, it can be</w:t>
      </w:r>
      <w:r w:rsidRPr="00C11308">
        <w:t xml:space="preserve"> determine</w:t>
      </w:r>
      <w:r>
        <w:t>d</w:t>
      </w:r>
      <w:r w:rsidRPr="00C11308">
        <w:t xml:space="preserve"> </w:t>
      </w:r>
      <w:r>
        <w:t>on the basis of a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</w:t>
      </w:r>
      <w:r w:rsidRPr="00C11308">
        <w:t>which process</w:t>
      </w:r>
      <w:r>
        <w:t>ing</w:t>
      </w:r>
      <w:r w:rsidRPr="00C11308">
        <w:t xml:space="preserve"> times and resource requirements for a given quantity, i</w:t>
      </w:r>
      <w:r>
        <w:t>.</w:t>
      </w:r>
      <w:r w:rsidRPr="00C11308">
        <w:t>e</w:t>
      </w:r>
      <w:r>
        <w:t>.,</w:t>
      </w:r>
      <w:r w:rsidRPr="00C11308">
        <w:t xml:space="preserve"> a certain number of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C11308">
        <w:t xml:space="preserve">s </w:t>
      </w:r>
      <w:r>
        <w:t>per time unit, are likely to be incurred.</w:t>
      </w:r>
    </w:p>
    <w:p w:rsidR="00BA75A0" w:rsidRPr="00C11308" w:rsidRDefault="00BA75A0" w:rsidP="00FF0976"/>
    <w:p w:rsidR="00BA75A0" w:rsidRDefault="00BA75A0" w:rsidP="00FF0976">
      <w:r>
        <w:t>For example, a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>
        <w:t xml:space="preserve"> can </w:t>
      </w:r>
      <w:r w:rsidRPr="00C11308">
        <w:t xml:space="preserve">provide valuable information </w:t>
      </w:r>
      <w:r>
        <w:t xml:space="preserve">with respect </w:t>
      </w:r>
      <w:r w:rsidRPr="00C11308">
        <w:t xml:space="preserve">to potential </w:t>
      </w:r>
      <w:r>
        <w:t>bottle necks</w:t>
      </w:r>
      <w:r w:rsidRPr="00C11308">
        <w:t xml:space="preserve"> if it </w:t>
      </w:r>
      <w:r>
        <w:t xml:space="preserve">reveals </w:t>
      </w:r>
      <w:r w:rsidRPr="00C11308">
        <w:t xml:space="preserve">that </w:t>
      </w:r>
      <w:r>
        <w:t xml:space="preserve">with </w:t>
      </w:r>
      <w:r w:rsidRPr="00C11308">
        <w:t xml:space="preserve">a certain amount </w:t>
      </w:r>
      <w:r>
        <w:t>of orders, congestion</w:t>
      </w:r>
      <w:r w:rsidRPr="00C11308">
        <w:t xml:space="preserve"> in subjects </w:t>
      </w:r>
      <w:r>
        <w:t xml:space="preserve">occurs, </w:t>
      </w:r>
      <w:r w:rsidRPr="00C11308">
        <w:t xml:space="preserve">and </w:t>
      </w:r>
      <w:r>
        <w:t>their carriers (Actor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s) are </w:t>
      </w:r>
      <w:r w:rsidRPr="00C11308">
        <w:t xml:space="preserve">no longer </w:t>
      </w:r>
      <w:r>
        <w:t xml:space="preserve">able to </w:t>
      </w:r>
      <w:r w:rsidRPr="00C11308">
        <w:t>cope with</w:t>
      </w:r>
      <w:r>
        <w:t xml:space="preserve"> </w:t>
      </w:r>
      <w:r w:rsidRPr="00C11308">
        <w:t xml:space="preserve">the </w:t>
      </w:r>
      <w:r>
        <w:t xml:space="preserve">resulting </w:t>
      </w:r>
      <w:r w:rsidRPr="00C11308">
        <w:t>workload</w:t>
      </w:r>
      <w:r>
        <w:t xml:space="preserve"> on site</w:t>
      </w:r>
      <w:r w:rsidRPr="00C11308">
        <w:t>.</w:t>
      </w:r>
    </w:p>
    <w:p w:rsidR="00BA75A0" w:rsidRPr="00C11308" w:rsidRDefault="00BA75A0" w:rsidP="00FF0976"/>
    <w:p w:rsidR="00BA75A0" w:rsidRDefault="00BA75A0" w:rsidP="00FF0976">
      <w:r>
        <w:t>F</w:t>
      </w:r>
      <w:r w:rsidRPr="00C11308">
        <w:t>or</w:t>
      </w:r>
      <w:r>
        <w:t xml:space="preserve">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>
        <w:t xml:space="preserve">, adequate </w:t>
      </w:r>
      <w:r w:rsidRPr="00C11308">
        <w:t xml:space="preserve">parameters </w:t>
      </w:r>
      <w:r>
        <w:t xml:space="preserve">need to be </w:t>
      </w:r>
      <w:r w:rsidRPr="00C11308">
        <w:t>defined. [Gadatsch 2010, p</w:t>
      </w:r>
      <w:r>
        <w:t>.</w:t>
      </w:r>
      <w:r w:rsidRPr="00C11308">
        <w:t xml:space="preserve">224] distinguishes </w:t>
      </w:r>
      <w:r>
        <w:t>between workflow</w:t>
      </w:r>
      <w:r w:rsidRPr="00C11308">
        <w:t xml:space="preserve">-related </w:t>
      </w:r>
      <w:r>
        <w:t xml:space="preserve">and </w:t>
      </w:r>
      <w:r w:rsidRPr="00C11308">
        <w:t>resource-based variables</w:t>
      </w:r>
      <w:r>
        <w:t xml:space="preserve"> for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>
        <w:t xml:space="preserve">. They are determined by time, values, </w:t>
      </w:r>
      <w:r w:rsidRPr="00C11308">
        <w:t>​​and quantiti</w:t>
      </w:r>
      <w:r>
        <w:t xml:space="preserve">es, respectively </w:t>
      </w:r>
      <w:r w:rsidRPr="00C11308">
        <w:t>(see Figure 8.2).</w:t>
      </w:r>
    </w:p>
    <w:p w:rsidR="00BA75A0" w:rsidRPr="00C11308" w:rsidRDefault="00BA75A0" w:rsidP="00FF0976"/>
    <w:p w:rsidR="00BA75A0" w:rsidRDefault="00BA75A0" w:rsidP="009205B8">
      <w:pPr>
        <w:pStyle w:val="Important"/>
      </w:pPr>
      <w:r>
        <w:t>Check your points of measurement</w:t>
      </w:r>
      <w:r>
        <w:fldChar w:fldCharType="begin"/>
      </w:r>
      <w:r>
        <w:instrText xml:space="preserve"> XE "</w:instrText>
      </w:r>
      <w:r w:rsidRPr="00A70242">
        <w:rPr>
          <w:rFonts w:cs="Calibri"/>
        </w:rPr>
        <w:instrText>measurement</w:instrText>
      </w:r>
      <w:r>
        <w:instrText xml:space="preserve">" </w:instrText>
      </w:r>
      <w:r>
        <w:fldChar w:fldCharType="end"/>
      </w:r>
      <w:r>
        <w:t xml:space="preserve"> on the process. S-BPM mainly considers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>
        <w:t xml:space="preserve"> flows, along with functional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 xml:space="preserve"> accomplishment.</w:t>
      </w:r>
    </w:p>
    <w:p w:rsidR="00BA75A0" w:rsidRDefault="00BA75A0" w:rsidP="00380E39">
      <w:r>
        <w:rPr>
          <w:noProof/>
          <w:lang w:eastAsia="ja-JP"/>
        </w:rPr>
        <w:drawing>
          <wp:inline distT="0" distB="0" distL="0" distR="0" wp14:anchorId="7523E18C" wp14:editId="7C90ABC5">
            <wp:extent cx="5756910" cy="1924050"/>
            <wp:effectExtent l="0" t="0" r="0" b="0"/>
            <wp:docPr id="156" name="Bild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A0" w:rsidRPr="00C11308" w:rsidRDefault="00BA75A0" w:rsidP="00380E39">
      <w:pPr>
        <w:pStyle w:val="figlegend"/>
      </w:pPr>
      <w:r>
        <w:t xml:space="preserve">Figure 8.2: </w:t>
      </w:r>
      <w:r w:rsidRPr="00C11308">
        <w:t>Analysis</w:t>
      </w:r>
      <w:r>
        <w:fldChar w:fldCharType="begin"/>
      </w:r>
      <w:r>
        <w:instrText xml:space="preserve"> XE "a</w:instrText>
      </w:r>
      <w:r w:rsidRPr="00E00428">
        <w:instrText>nalysis</w:instrText>
      </w:r>
      <w:r>
        <w:instrText xml:space="preserve">" </w:instrText>
      </w:r>
      <w:r>
        <w:fldChar w:fldCharType="end"/>
      </w:r>
      <w:r w:rsidRPr="00C11308">
        <w:t xml:space="preserve"> parameters for the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C11308">
        <w:t xml:space="preserve"> of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C11308">
        <w:t>s</w:t>
      </w:r>
    </w:p>
    <w:p w:rsidR="00BA75A0" w:rsidRDefault="00BA75A0" w:rsidP="00FF0976">
      <w:r>
        <w:t>In order to</w:t>
      </w:r>
      <w:r w:rsidRPr="00C11308">
        <w:t xml:space="preserve"> simulate</w:t>
      </w:r>
      <w:r>
        <w:t>,</w:t>
      </w:r>
      <w:r w:rsidRPr="00C11308">
        <w:t xml:space="preserve"> the mentioned variables </w:t>
      </w:r>
      <w:r>
        <w:t>of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>
        <w:t xml:space="preserve"> </w:t>
      </w:r>
      <w:r w:rsidRPr="00C11308">
        <w:t>are</w:t>
      </w:r>
      <w:r>
        <w:t xml:space="preserve"> assigned </w:t>
      </w:r>
      <w:r w:rsidRPr="00C11308">
        <w:t>different probability distribution</w:t>
      </w:r>
      <w:r>
        <w:fldChar w:fldCharType="begin"/>
      </w:r>
      <w:r>
        <w:instrText xml:space="preserve"> XE "</w:instrText>
      </w:r>
      <w:r w:rsidRPr="00D13E13">
        <w:instrText>probability distribution</w:instrText>
      </w:r>
      <w:r>
        <w:instrText xml:space="preserve">" </w:instrText>
      </w:r>
      <w:r>
        <w:fldChar w:fldCharType="end"/>
      </w:r>
      <w:r w:rsidRPr="00C11308">
        <w:t>s.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C11308">
        <w:t xml:space="preserve"> is </w:t>
      </w:r>
      <w:r>
        <w:t xml:space="preserve">then processed </w:t>
      </w:r>
      <w:r w:rsidRPr="00C11308">
        <w:t xml:space="preserve">in </w:t>
      </w:r>
      <w:r>
        <w:t xml:space="preserve">fast </w:t>
      </w:r>
      <w:r w:rsidRPr="00C11308">
        <w:t xml:space="preserve">motion with given parameters several times. </w:t>
      </w:r>
      <w:r>
        <w:t>Using</w:t>
      </w:r>
      <w:r w:rsidRPr="00C11308">
        <w:t xml:space="preserve"> random number generators</w:t>
      </w:r>
      <w:r>
        <w:t>,</w:t>
      </w:r>
      <w:r w:rsidRPr="00C11308">
        <w:t xml:space="preserve"> </w:t>
      </w:r>
      <w:r>
        <w:t xml:space="preserve">the corresponding times and resource requirements </w:t>
      </w:r>
      <w:r w:rsidRPr="00C11308">
        <w:t>are determined according to the distribution functions for each cycle</w:t>
      </w:r>
      <w:r>
        <w:t>,</w:t>
      </w:r>
      <w:r w:rsidRPr="00C11308">
        <w:t xml:space="preserve"> </w:t>
      </w:r>
      <w:r>
        <w:t xml:space="preserve">and </w:t>
      </w:r>
      <w:r w:rsidRPr="00C11308">
        <w:t>recorded for each process</w:t>
      </w:r>
      <w:r>
        <w:t xml:space="preserve"> execution</w:t>
      </w:r>
      <w:r w:rsidRPr="00C11308">
        <w:t>. T</w:t>
      </w:r>
      <w:r>
        <w:t xml:space="preserve">his data is evaluated after an </w:t>
      </w:r>
      <w:r w:rsidRPr="00C11308">
        <w:t>appropriate number of</w:t>
      </w:r>
      <w:r>
        <w:t xml:space="preserve"> executions</w:t>
      </w:r>
      <w:r w:rsidRPr="00C11308">
        <w:t xml:space="preserve">. In this way, </w:t>
      </w:r>
      <w:r>
        <w:t xml:space="preserve">it </w:t>
      </w:r>
      <w:r w:rsidRPr="00C11308">
        <w:t xml:space="preserve">can be explored </w:t>
      </w:r>
      <w:r>
        <w:t xml:space="preserve">how </w:t>
      </w:r>
      <w:r w:rsidRPr="00C11308">
        <w:t xml:space="preserve">the process </w:t>
      </w:r>
      <w:r>
        <w:t>performs, e.g., under execution load,</w:t>
      </w:r>
      <w:r w:rsidRPr="00C11308">
        <w:t xml:space="preserve"> in terms of </w:t>
      </w:r>
      <w:r>
        <w:t>time</w:t>
      </w:r>
      <w:r w:rsidRPr="00C11308">
        <w:t xml:space="preserve"> and cost</w:t>
      </w:r>
      <w:r>
        <w:t>s</w:t>
      </w:r>
      <w:r w:rsidRPr="00C11308">
        <w:t>.</w:t>
      </w:r>
    </w:p>
    <w:p w:rsidR="00BA75A0" w:rsidRPr="00C11308" w:rsidRDefault="00BA75A0" w:rsidP="00FF0976"/>
    <w:p w:rsidR="00BA75A0" w:rsidRDefault="00BA75A0" w:rsidP="00FF0976">
      <w:r>
        <w:t xml:space="preserve">As </w:t>
      </w:r>
      <w:r w:rsidRPr="00C11308">
        <w:t>the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executes a </w:t>
      </w:r>
      <w:r w:rsidRPr="00C11308">
        <w:t>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C11308">
        <w:t xml:space="preserve"> in </w:t>
      </w:r>
      <w:r>
        <w:t xml:space="preserve">fast </w:t>
      </w:r>
      <w:r w:rsidRPr="00C11308">
        <w:t xml:space="preserve">motion, </w:t>
      </w:r>
      <w:r>
        <w:t xml:space="preserve">it requires </w:t>
      </w:r>
      <w:r w:rsidRPr="00C11308">
        <w:t>an executable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 w:rsidRPr="00C11308">
        <w:t xml:space="preserve">. Simulations are frequently applied to several process variants to determine the most efficient </w:t>
      </w:r>
      <w:r>
        <w:t xml:space="preserve">variant </w:t>
      </w:r>
      <w:r w:rsidRPr="00C11308">
        <w:t xml:space="preserve">in terms of cost, time, etc. </w:t>
      </w:r>
      <w:r>
        <w:t xml:space="preserve">We therefore also understand </w:t>
      </w:r>
      <w:r w:rsidRPr="00C11308">
        <w:t xml:space="preserve">simulation </w:t>
      </w:r>
      <w:r>
        <w:t>as</w:t>
      </w:r>
      <w:r w:rsidRPr="00C11308">
        <w:t xml:space="preserve"> </w:t>
      </w:r>
      <w:r>
        <w:t>'</w:t>
      </w:r>
      <w:r w:rsidRPr="00C11308">
        <w:t>systematic experimentation</w:t>
      </w:r>
      <w:r>
        <w:t>'</w:t>
      </w:r>
      <w:r w:rsidRPr="00C11308">
        <w:t xml:space="preserve"> [Gadatsch 2010, p</w:t>
      </w:r>
      <w:r>
        <w:t>.</w:t>
      </w:r>
      <w:r w:rsidRPr="00C11308">
        <w:t xml:space="preserve"> 216] </w:t>
      </w:r>
      <w:r>
        <w:t xml:space="preserve">using </w:t>
      </w:r>
      <w:r w:rsidRPr="00C11308">
        <w:t xml:space="preserve">models of </w:t>
      </w:r>
      <w:r>
        <w:t>actual problem situations</w:t>
      </w:r>
      <w:r w:rsidRPr="00C11308">
        <w:t>.</w:t>
      </w:r>
    </w:p>
    <w:p w:rsidR="00BA75A0" w:rsidRPr="00C11308" w:rsidRDefault="00BA75A0" w:rsidP="00FF0976"/>
    <w:p w:rsidR="00BA75A0" w:rsidRDefault="00BA75A0" w:rsidP="00FF0976">
      <w:r w:rsidRPr="00C11308">
        <w:t xml:space="preserve">In the example of the </w:t>
      </w:r>
      <w:r>
        <w:t xml:space="preserve">business trip application, </w:t>
      </w:r>
      <w:r w:rsidRPr="00C11308">
        <w:t xml:space="preserve">the processing time can be simulated to obtain </w:t>
      </w:r>
      <w:r>
        <w:t>indications</w:t>
      </w:r>
      <w:r w:rsidRPr="00C11308">
        <w:t xml:space="preserve"> for the staffing of the various processing stations. </w:t>
      </w:r>
      <w:r>
        <w:t xml:space="preserve">Execution times, waiting times, </w:t>
      </w:r>
      <w:r w:rsidRPr="00C11308">
        <w:t>and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C11308">
        <w:t xml:space="preserve"> times of the subjects are </w:t>
      </w:r>
      <w:r>
        <w:t xml:space="preserve">assigned values from practical </w:t>
      </w:r>
      <w:r w:rsidRPr="00C11308">
        <w:t>experience. Then</w:t>
      </w:r>
      <w:r>
        <w:t>,</w:t>
      </w:r>
      <w:r w:rsidRPr="00C11308">
        <w:t xml:space="preserve"> the application process </w:t>
      </w:r>
      <w:r>
        <w:t xml:space="preserve">is simulated </w:t>
      </w:r>
      <w:r w:rsidRPr="00C11308">
        <w:t xml:space="preserve">with </w:t>
      </w:r>
      <w:r>
        <w:t xml:space="preserve">the </w:t>
      </w:r>
      <w:r w:rsidRPr="00C11308">
        <w:t>given resources</w:t>
      </w:r>
      <w:r>
        <w:t>,</w:t>
      </w:r>
      <w:r w:rsidRPr="00C11308">
        <w:t xml:space="preserve"> in the various stations</w:t>
      </w:r>
      <w:r>
        <w:t>,</w:t>
      </w:r>
      <w:r w:rsidRPr="00C11308">
        <w:t xml:space="preserve"> with varying numbers </w:t>
      </w:r>
      <w:r>
        <w:t>of submitted requests</w:t>
      </w:r>
      <w:r w:rsidRPr="00C11308">
        <w:t xml:space="preserve"> (instances)</w:t>
      </w:r>
      <w:r>
        <w:t xml:space="preserve"> </w:t>
      </w:r>
      <w:r w:rsidRPr="00C11308">
        <w:t xml:space="preserve">per unit </w:t>
      </w:r>
      <w:r>
        <w:t xml:space="preserve">of </w:t>
      </w:r>
      <w:r w:rsidRPr="00C11308">
        <w:t>time (simultaneously) .</w:t>
      </w:r>
      <w:r>
        <w:t xml:space="preserve">In this way, it can be determined </w:t>
      </w:r>
      <w:r w:rsidRPr="00C11308">
        <w:t xml:space="preserve">whether </w:t>
      </w:r>
      <w:r>
        <w:t xml:space="preserve">the </w:t>
      </w:r>
      <w:r w:rsidRPr="00C11308">
        <w:t xml:space="preserve">processing time </w:t>
      </w:r>
      <w:r>
        <w:t xml:space="preserve">increases when the number of applications per unit of time increases. This could be an indication that the </w:t>
      </w:r>
      <w:r w:rsidRPr="00C11308">
        <w:t>human</w:t>
      </w:r>
      <w:r>
        <w:t xml:space="preserve"> resource capacities of the travel office can only account for a certain number of cases within a specific period of time, and that bottle necks could be experienced once </w:t>
      </w:r>
      <w:r w:rsidRPr="00C11308">
        <w:t xml:space="preserve">business </w:t>
      </w:r>
      <w:r>
        <w:t>travel activities increase</w:t>
      </w:r>
      <w:r w:rsidRPr="00C11308">
        <w:t>.</w:t>
      </w:r>
    </w:p>
    <w:p w:rsidR="00BA75A0" w:rsidRPr="00C11308" w:rsidRDefault="00BA75A0" w:rsidP="00FF0976"/>
    <w:p w:rsidR="00BA75A0" w:rsidRDefault="00BA75A0" w:rsidP="00BD2DD5">
      <w:r w:rsidRPr="00C11308">
        <w:t>The difficulty in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C11308">
        <w:t xml:space="preserve"> is to find appropriate parameter data. To carry out a simulation</w:t>
      </w:r>
      <w:r>
        <w:t>,</w:t>
      </w:r>
      <w:r w:rsidRPr="00C11308">
        <w:t xml:space="preserve"> </w:t>
      </w:r>
      <w:r>
        <w:t xml:space="preserve">it </w:t>
      </w:r>
      <w:r w:rsidRPr="00C11308">
        <w:t xml:space="preserve">must be </w:t>
      </w:r>
      <w:r>
        <w:t xml:space="preserve">known, e.g., </w:t>
      </w:r>
      <w:r w:rsidRPr="00C11308">
        <w:t xml:space="preserve">how many instances are to be processed </w:t>
      </w:r>
      <w:r>
        <w:t>per</w:t>
      </w:r>
      <w:r w:rsidRPr="00C11308">
        <w:t xml:space="preserve"> unit </w:t>
      </w:r>
      <w:r>
        <w:t xml:space="preserve">of </w:t>
      </w:r>
      <w:r w:rsidRPr="00C11308">
        <w:t xml:space="preserve">time. </w:t>
      </w:r>
      <w:r>
        <w:t xml:space="preserve">This requires </w:t>
      </w:r>
      <w:r w:rsidRPr="00C11308">
        <w:t xml:space="preserve">a </w:t>
      </w:r>
      <w:r>
        <w:t xml:space="preserve">corresponding </w:t>
      </w:r>
      <w:r w:rsidRPr="00C11308">
        <w:t>probability distribution</w:t>
      </w:r>
      <w:r>
        <w:fldChar w:fldCharType="begin"/>
      </w:r>
      <w:r>
        <w:instrText xml:space="preserve"> XE "</w:instrText>
      </w:r>
      <w:r w:rsidRPr="00D13E13">
        <w:instrText>probability distribution</w:instrText>
      </w:r>
      <w:r>
        <w:instrText xml:space="preserve">" </w:instrText>
      </w:r>
      <w:r>
        <w:fldChar w:fldCharType="end"/>
      </w:r>
      <w:r w:rsidRPr="00C11308">
        <w:t xml:space="preserve"> with parameters. In addition, </w:t>
      </w:r>
      <w:r>
        <w:t xml:space="preserve">for </w:t>
      </w:r>
      <w:r w:rsidRPr="00C11308">
        <w:t xml:space="preserve">each action </w:t>
      </w:r>
      <w:r>
        <w:t xml:space="preserve">it </w:t>
      </w:r>
      <w:r w:rsidRPr="00C11308">
        <w:t xml:space="preserve">must be known how </w:t>
      </w:r>
      <w:r>
        <w:t>much time</w:t>
      </w:r>
      <w:r w:rsidRPr="00C11308">
        <w:t xml:space="preserve"> or how many resources </w:t>
      </w:r>
      <w:r>
        <w:t>are</w:t>
      </w:r>
      <w:r w:rsidRPr="00C11308">
        <w:t xml:space="preserve"> needed. These time and resource requirements ar</w:t>
      </w:r>
      <w:r>
        <w:t>e usually not constant, but</w:t>
      </w:r>
      <w:r w:rsidRPr="00C11308">
        <w:t xml:space="preserve"> </w:t>
      </w:r>
      <w:r>
        <w:t xml:space="preserve">also </w:t>
      </w:r>
      <w:r w:rsidRPr="00C11308">
        <w:t>follow probability distribution</w:t>
      </w:r>
      <w:r>
        <w:fldChar w:fldCharType="begin"/>
      </w:r>
      <w:r>
        <w:instrText xml:space="preserve"> XE "</w:instrText>
      </w:r>
      <w:r w:rsidRPr="00D13E13">
        <w:instrText>probability distribution</w:instrText>
      </w:r>
      <w:r>
        <w:instrText xml:space="preserve">" </w:instrText>
      </w:r>
      <w:r>
        <w:fldChar w:fldCharType="end"/>
      </w:r>
      <w:r w:rsidRPr="00C11308">
        <w:t>s with the corresponding parameters. I</w:t>
      </w:r>
      <w:r>
        <w:t>n an i</w:t>
      </w:r>
      <w:r w:rsidRPr="00C11308">
        <w:t>deal</w:t>
      </w:r>
      <w:r>
        <w:t xml:space="preserve"> situation,</w:t>
      </w:r>
      <w:r w:rsidRPr="00C11308">
        <w:t xml:space="preserve"> </w:t>
      </w:r>
      <w:r>
        <w:t xml:space="preserve">measures </w:t>
      </w:r>
      <w:r w:rsidRPr="00C11308">
        <w:t xml:space="preserve">from </w:t>
      </w:r>
      <w:r>
        <w:t xml:space="preserve">executing </w:t>
      </w:r>
      <w:r w:rsidRPr="00C11308">
        <w:t>actual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C11308">
        <w:t>s</w:t>
      </w:r>
      <w:r>
        <w:t xml:space="preserve"> exist. </w:t>
      </w:r>
      <w:r w:rsidRPr="00C11308">
        <w:t xml:space="preserve">Otherwise, </w:t>
      </w:r>
      <w:r>
        <w:t>these</w:t>
      </w:r>
      <w:r w:rsidRPr="00C11308">
        <w:t xml:space="preserve"> </w:t>
      </w:r>
      <w:r>
        <w:t xml:space="preserve">need to </w:t>
      </w:r>
      <w:r w:rsidRPr="00C11308">
        <w:t>be</w:t>
      </w:r>
      <w:r>
        <w:t xml:space="preserve"> </w:t>
      </w:r>
      <w:r w:rsidRPr="00C11308">
        <w:t>estimated.</w:t>
      </w:r>
    </w:p>
    <w:p w:rsidR="00BA75A0" w:rsidRPr="00C11308" w:rsidRDefault="00BA75A0" w:rsidP="00BD2DD5">
      <w:pPr>
        <w:pStyle w:val="Important"/>
      </w:pPr>
      <w:r>
        <w:t>For S-BPM, the semantic</w:t>
      </w:r>
      <w:r>
        <w:fldChar w:fldCharType="begin"/>
      </w:r>
      <w:r>
        <w:instrText xml:space="preserve"> XE "</w:instrText>
      </w:r>
      <w:r w:rsidRPr="00146695">
        <w:rPr>
          <w:rFonts w:cs="Calibri"/>
          <w:lang w:eastAsia="de-AT"/>
        </w:rPr>
        <w:instrText>semantic</w:instrText>
      </w:r>
      <w:r>
        <w:instrText xml:space="preserve">" </w:instrText>
      </w:r>
      <w:r>
        <w:fldChar w:fldCharType="end"/>
      </w:r>
      <w:r>
        <w:t xml:space="preserve"> comparison is crucial, as it provides evidence for correspondence between models. When comparing models, the semantic compatibility of their respective content needs to be considered.</w:t>
      </w:r>
    </w:p>
    <w:p w:rsidR="00BA75A0" w:rsidRPr="00C11308" w:rsidRDefault="00BA75A0" w:rsidP="00FF0976">
      <w:r>
        <w:t xml:space="preserve">Running </w:t>
      </w:r>
      <w:r w:rsidRPr="00C11308">
        <w:t>a 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 w:rsidRPr="00C11308">
        <w:t xml:space="preserve"> r</w:t>
      </w:r>
      <w:r>
        <w:t>equires special expertise</w:t>
      </w:r>
      <w:r>
        <w:fldChar w:fldCharType="begin"/>
      </w:r>
      <w:r>
        <w:instrText xml:space="preserve"> XE "</w:instrText>
      </w:r>
      <w:r w:rsidRPr="00E00428">
        <w:instrText>expertise</w:instrText>
      </w:r>
      <w:r>
        <w:instrText xml:space="preserve">" </w:instrText>
      </w:r>
      <w:r>
        <w:fldChar w:fldCharType="end"/>
      </w:r>
      <w:r>
        <w:t xml:space="preserve">, both for its preparation, and also for the evaluation of obtained </w:t>
      </w:r>
      <w:r w:rsidRPr="00C11308">
        <w:t xml:space="preserve">results </w:t>
      </w:r>
      <w:r>
        <w:t xml:space="preserve">with respect to their </w:t>
      </w:r>
      <w:r w:rsidRPr="00C11308">
        <w:t xml:space="preserve">plausibility, </w:t>
      </w:r>
      <w:r>
        <w:t xml:space="preserve">their interpretation, </w:t>
      </w:r>
      <w:r w:rsidRPr="00C11308">
        <w:t xml:space="preserve">and </w:t>
      </w:r>
      <w:r>
        <w:t xml:space="preserve">for </w:t>
      </w:r>
      <w:r w:rsidRPr="00C11308">
        <w:t>draw</w:t>
      </w:r>
      <w:r>
        <w:t>ing</w:t>
      </w:r>
      <w:r w:rsidRPr="00C11308">
        <w:t xml:space="preserve"> </w:t>
      </w:r>
      <w:r>
        <w:t xml:space="preserve">associated </w:t>
      </w:r>
      <w:r w:rsidRPr="00C11308">
        <w:t>conclusion</w:t>
      </w:r>
      <w:r>
        <w:t>s</w:t>
      </w:r>
      <w:r w:rsidRPr="00C11308">
        <w:t xml:space="preserve"> regarding resource and time demands. It is the responsibility of the </w:t>
      </w:r>
      <w:r>
        <w:t>F</w:t>
      </w:r>
      <w:r w:rsidRPr="00C11308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C11308">
        <w:t xml:space="preserve"> to involve </w:t>
      </w:r>
      <w:r>
        <w:t>persons with</w:t>
      </w:r>
      <w:r w:rsidRPr="00C11308">
        <w:t xml:space="preserve"> such expertise</w:t>
      </w:r>
      <w:r>
        <w:t>, when required</w:t>
      </w:r>
      <w:r w:rsidRPr="00C11308">
        <w:t>.</w:t>
      </w:r>
    </w:p>
    <w:p w:rsidR="00BA75A0" w:rsidRPr="00C11308" w:rsidRDefault="00BA75A0" w:rsidP="00843F80">
      <w:pPr>
        <w:pStyle w:val="heading3"/>
      </w:pPr>
      <w:r w:rsidRPr="00C11308">
        <w:t xml:space="preserve">8.6.2 </w:t>
      </w:r>
      <w:r>
        <w:t>Identifying Weak Spot</w:t>
      </w:r>
      <w:r>
        <w:fldChar w:fldCharType="begin"/>
      </w:r>
      <w:r>
        <w:instrText xml:space="preserve"> XE "</w:instrText>
      </w:r>
      <w:r w:rsidRPr="003967EC">
        <w:instrText>weak spot analysis</w:instrText>
      </w:r>
      <w:r>
        <w:instrText xml:space="preserve">" </w:instrText>
      </w:r>
      <w:r>
        <w:fldChar w:fldCharType="end"/>
      </w:r>
      <w:r>
        <w:t xml:space="preserve">s </w:t>
      </w:r>
      <w:r w:rsidRPr="00C11308">
        <w:t xml:space="preserve">and </w:t>
      </w:r>
      <w:r>
        <w:t>R</w:t>
      </w:r>
      <w:r w:rsidRPr="00C11308">
        <w:t xml:space="preserve">oot </w:t>
      </w:r>
      <w:r>
        <w:t>Cause Analysis</w:t>
      </w:r>
    </w:p>
    <w:p w:rsidR="00BA75A0" w:rsidRDefault="00BA75A0" w:rsidP="00FF0976">
      <w:r w:rsidRPr="00C11308">
        <w:t xml:space="preserve">While in </w:t>
      </w:r>
      <w:r>
        <w:t>simulation</w:t>
      </w:r>
      <w:r>
        <w:fldChar w:fldCharType="begin"/>
      </w:r>
      <w:r>
        <w:instrText xml:space="preserve"> XE "</w:instrText>
      </w:r>
      <w:r w:rsidRPr="00146695">
        <w:instrText>simulation</w:instrText>
      </w:r>
      <w:r>
        <w:instrText xml:space="preserve">" </w:instrText>
      </w:r>
      <w:r>
        <w:fldChar w:fldCharType="end"/>
      </w:r>
      <w:r>
        <w:t>,</w:t>
      </w:r>
      <w:r w:rsidRPr="00C11308">
        <w:t xml:space="preserve"> the efficiency</w:t>
      </w:r>
      <w:r>
        <w:fldChar w:fldCharType="begin"/>
      </w:r>
      <w:r>
        <w:instrText xml:space="preserve"> XE "</w:instrText>
      </w:r>
      <w:r w:rsidRPr="00E00428">
        <w:instrText>efficiency</w:instrText>
      </w:r>
      <w:r>
        <w:instrText xml:space="preserve">" </w:instrText>
      </w:r>
      <w:r>
        <w:fldChar w:fldCharType="end"/>
      </w:r>
      <w:r w:rsidRPr="00C11308">
        <w:t xml:space="preserve"> of a given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C11308">
        <w:t xml:space="preserve"> is examined, regardless of its use in organizational work practice, </w:t>
      </w:r>
      <w:r>
        <w:t>the analysis</w:t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>
        <w:t xml:space="preserve"> of weak spot</w:t>
      </w:r>
      <w:r>
        <w:fldChar w:fldCharType="begin"/>
      </w:r>
      <w:r>
        <w:instrText xml:space="preserve"> XE "</w:instrText>
      </w:r>
      <w:r w:rsidRPr="00845C23">
        <w:instrText>weak spot</w:instrText>
      </w:r>
      <w:r>
        <w:instrText xml:space="preserve"> analysis" </w:instrText>
      </w:r>
      <w:r>
        <w:fldChar w:fldCharType="end"/>
      </w:r>
      <w:r>
        <w:t>s aims at the critical examination of 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 xml:space="preserve"> of a process in productive operation</w:t>
      </w:r>
      <w:r w:rsidRPr="00C11308">
        <w:t>. It is therefore considered</w:t>
      </w:r>
      <w:r>
        <w:t>,</w:t>
      </w:r>
      <w:r w:rsidRPr="00C11308">
        <w:t xml:space="preserve"> </w:t>
      </w:r>
      <w:r>
        <w:t xml:space="preserve">how efficiently </w:t>
      </w:r>
      <w:r w:rsidRPr="00C11308">
        <w:t xml:space="preserve">a process </w:t>
      </w:r>
      <w:r>
        <w:t>runs</w:t>
      </w:r>
      <w:r w:rsidRPr="00C11308">
        <w:t xml:space="preserve"> with a given model in its organizational and tech</w:t>
      </w:r>
      <w:r>
        <w:t xml:space="preserve">nical environment. </w:t>
      </w:r>
      <w:r w:rsidRPr="00C11308">
        <w:t xml:space="preserve">The analysis </w:t>
      </w:r>
      <w:r>
        <w:t xml:space="preserve">of weak spots is composed of </w:t>
      </w:r>
      <w:r w:rsidRPr="00C11308">
        <w:t>identifying</w:t>
      </w:r>
      <w:r>
        <w:t xml:space="preserve"> deficiencies to this respect,</w:t>
      </w:r>
      <w:r w:rsidRPr="00C11308">
        <w:t xml:space="preserve"> and </w:t>
      </w:r>
      <w:r>
        <w:t xml:space="preserve">subsequently </w:t>
      </w:r>
      <w:r w:rsidRPr="00C11308">
        <w:t xml:space="preserve">determining </w:t>
      </w:r>
      <w:r>
        <w:t xml:space="preserve">their (root) </w:t>
      </w:r>
      <w:r w:rsidRPr="00C11308">
        <w:t xml:space="preserve">causes. </w:t>
      </w:r>
    </w:p>
    <w:p w:rsidR="00BA75A0" w:rsidRDefault="00BA75A0" w:rsidP="00FF0976"/>
    <w:p w:rsidR="00BA75A0" w:rsidRDefault="00BA75A0" w:rsidP="00FF0976">
      <w:r>
        <w:t>The</w:t>
      </w:r>
      <w:r w:rsidRPr="00C11308">
        <w:t xml:space="preserve"> identification </w:t>
      </w:r>
      <w:r>
        <w:t>of weak spot</w:t>
      </w:r>
      <w:r>
        <w:fldChar w:fldCharType="begin"/>
      </w:r>
      <w:r>
        <w:instrText xml:space="preserve"> XE "</w:instrText>
      </w:r>
      <w:r w:rsidRPr="00845C23">
        <w:instrText>weak spot</w:instrText>
      </w:r>
      <w:r>
        <w:instrText xml:space="preserve"> analysis" </w:instrText>
      </w:r>
      <w:r>
        <w:fldChar w:fldCharType="end"/>
      </w:r>
      <w:r>
        <w:t xml:space="preserve">s </w:t>
      </w:r>
      <w:r w:rsidRPr="00C11308">
        <w:t xml:space="preserve">is </w:t>
      </w:r>
      <w:r>
        <w:t xml:space="preserve">a result of </w:t>
      </w:r>
      <w:bookmarkStart w:id="0" w:name="_GoBack"/>
      <w:bookmarkEnd w:id="0"/>
      <w:r w:rsidRPr="00C11308">
        <w:t>observations</w:t>
      </w:r>
      <w:r>
        <w:t xml:space="preserve"> in most cases</w:t>
      </w:r>
      <w:r w:rsidRPr="00C11308">
        <w:t xml:space="preserve">. For </w:t>
      </w:r>
      <w:r>
        <w:t xml:space="preserve">instance, it could become evident </w:t>
      </w:r>
      <w:r w:rsidRPr="00C11308">
        <w:t xml:space="preserve">that </w:t>
      </w:r>
      <w:r>
        <w:t xml:space="preserve">the </w:t>
      </w:r>
      <w:r w:rsidRPr="00C11308">
        <w:t xml:space="preserve">processing of the </w:t>
      </w:r>
      <w:r>
        <w:t xml:space="preserve">business trip </w:t>
      </w:r>
      <w:r w:rsidRPr="00C11308">
        <w:t xml:space="preserve">application </w:t>
      </w:r>
      <w:r>
        <w:t xml:space="preserve">currently takes much longer </w:t>
      </w:r>
      <w:r w:rsidRPr="00C11308">
        <w:t xml:space="preserve">than </w:t>
      </w:r>
      <w:r>
        <w:t>it did one year ago</w:t>
      </w:r>
      <w:r w:rsidRPr="00C11308">
        <w:t xml:space="preserve">. This </w:t>
      </w:r>
      <w:r>
        <w:t>could</w:t>
      </w:r>
      <w:r w:rsidRPr="00C11308">
        <w:t xml:space="preserve"> be a result of monitoring</w:t>
      </w:r>
      <w:r>
        <w:fldChar w:fldCharType="begin"/>
      </w:r>
      <w:r>
        <w:instrText xml:space="preserve"> XE "</w:instrText>
      </w:r>
      <w:r w:rsidRPr="00A70242">
        <w:instrText>monitoring</w:instrText>
      </w:r>
      <w:r>
        <w:instrText xml:space="preserve">" </w:instrText>
      </w:r>
      <w:r>
        <w:fldChar w:fldCharType="end"/>
      </w:r>
      <w:r w:rsidRPr="00C11308">
        <w:t xml:space="preserve">, </w:t>
      </w:r>
      <w:r>
        <w:t>if</w:t>
      </w:r>
      <w:r w:rsidRPr="00C11308">
        <w:t xml:space="preserve"> appropriate </w:t>
      </w:r>
      <w:r>
        <w:t xml:space="preserve">performance </w:t>
      </w:r>
      <w:r w:rsidRPr="00C11308">
        <w:t>indicators</w:t>
      </w:r>
      <w:r>
        <w:t xml:space="preserve"> are available</w:t>
      </w:r>
      <w:r w:rsidRPr="00C11308">
        <w:t xml:space="preserve">. Not all </w:t>
      </w:r>
      <w:r>
        <w:t>weak spots</w:t>
      </w:r>
      <w:r w:rsidRPr="00C11308">
        <w:t xml:space="preserve"> can be diagnosed </w:t>
      </w:r>
      <w:r>
        <w:t>with metrics</w:t>
      </w:r>
      <w:r>
        <w:fldChar w:fldCharType="begin"/>
      </w:r>
      <w:r>
        <w:instrText xml:space="preserve"> XE "</w:instrText>
      </w:r>
      <w:r w:rsidRPr="00A70242">
        <w:instrText>metrics</w:instrText>
      </w:r>
      <w:r>
        <w:instrText xml:space="preserve">" </w:instrText>
      </w:r>
      <w:r>
        <w:fldChar w:fldCharType="end"/>
      </w:r>
      <w:r>
        <w:t xml:space="preserve">, especially in cases in which </w:t>
      </w:r>
      <w:r w:rsidRPr="00C11308">
        <w:t>the maturity</w:t>
      </w:r>
      <w:r>
        <w:t xml:space="preserve"> is low and, accordingly, </w:t>
      </w:r>
      <w:r w:rsidRPr="00C11308">
        <w:t xml:space="preserve">no metrics </w:t>
      </w:r>
      <w:r>
        <w:t xml:space="preserve">have yet been </w:t>
      </w:r>
      <w:r w:rsidRPr="00C11308">
        <w:t>defined. Such a situation is</w:t>
      </w:r>
      <w:r>
        <w:t xml:space="preserve"> common for processes that </w:t>
      </w:r>
      <w:r w:rsidRPr="00C11308">
        <w:t xml:space="preserve">run </w:t>
      </w:r>
      <w:r>
        <w:t xml:space="preserve">'somehow', i.e., </w:t>
      </w:r>
      <w:r w:rsidRPr="00C11308">
        <w:t xml:space="preserve">without knowing the reason </w:t>
      </w:r>
      <w:r>
        <w:t xml:space="preserve">why they work, </w:t>
      </w:r>
      <w:r w:rsidRPr="00C11308">
        <w:t>and without any documen</w:t>
      </w:r>
      <w:r>
        <w:t>tation. [Fischer et al. 2006, p.</w:t>
      </w:r>
      <w:r w:rsidRPr="00C11308">
        <w:t>39] refer</w:t>
      </w:r>
      <w:r>
        <w:t>s</w:t>
      </w:r>
      <w:r w:rsidRPr="00C11308">
        <w:t xml:space="preserve"> to such </w:t>
      </w:r>
      <w:r>
        <w:t xml:space="preserve">processes </w:t>
      </w:r>
      <w:r w:rsidRPr="00C11308">
        <w:t xml:space="preserve">as </w:t>
      </w:r>
      <w:r>
        <w:t>'</w:t>
      </w:r>
      <w:r w:rsidRPr="00C11308">
        <w:t>zombie processes</w:t>
      </w:r>
      <w:r>
        <w:t>'</w:t>
      </w:r>
      <w:r w:rsidRPr="00C11308">
        <w:t>.</w:t>
      </w:r>
    </w:p>
    <w:p w:rsidR="00BA75A0" w:rsidRPr="00C11308" w:rsidRDefault="00BA75A0" w:rsidP="00FF0976"/>
    <w:p w:rsidR="00BA75A0" w:rsidRDefault="00BA75A0" w:rsidP="00FF0976">
      <w:r>
        <w:t xml:space="preserve">Figure 8.3 shows </w:t>
      </w:r>
      <w:r w:rsidRPr="00C11308">
        <w:t>examples of weak</w:t>
      </w:r>
      <w:r>
        <w:t xml:space="preserve"> spots</w:t>
      </w:r>
      <w:r w:rsidRPr="00C11308">
        <w:t xml:space="preserve">. </w:t>
      </w:r>
      <w:r>
        <w:t xml:space="preserve">The table is composed of </w:t>
      </w:r>
      <w:r w:rsidRPr="00C11308">
        <w:t>column</w:t>
      </w:r>
      <w:r>
        <w:t>s according</w:t>
      </w:r>
      <w:r w:rsidRPr="00C11308">
        <w:t xml:space="preserve"> to key characteristics </w:t>
      </w:r>
      <w:r>
        <w:t xml:space="preserve">of </w:t>
      </w:r>
      <w:r w:rsidRPr="00C11308">
        <w:t>processes described</w:t>
      </w:r>
      <w:r>
        <w:t xml:space="preserve"> in a subject-oriented way</w:t>
      </w:r>
      <w:r w:rsidRPr="00C11308">
        <w:t xml:space="preserve"> and </w:t>
      </w:r>
      <w:r>
        <w:t xml:space="preserve">rows capturing </w:t>
      </w:r>
      <w:r w:rsidRPr="00C11308">
        <w:t xml:space="preserve">important aspects of organizational design. The listed </w:t>
      </w:r>
      <w:r>
        <w:t xml:space="preserve">weak spots </w:t>
      </w:r>
      <w:r w:rsidRPr="00C11308">
        <w:t>affect in varying degrees cost, time</w:t>
      </w:r>
      <w:r>
        <w:t>,</w:t>
      </w:r>
      <w:r w:rsidRPr="00C11308">
        <w:t xml:space="preserve"> and quality.</w:t>
      </w:r>
    </w:p>
    <w:p w:rsidR="00BA75A0" w:rsidRPr="00C11308" w:rsidRDefault="00BA75A0" w:rsidP="009E5FB9">
      <w:pPr>
        <w:jc w:val="center"/>
      </w:pPr>
      <w:r>
        <w:rPr>
          <w:noProof/>
          <w:lang w:eastAsia="ja-JP"/>
        </w:rPr>
        <w:drawing>
          <wp:inline distT="0" distB="0" distL="0" distR="0" wp14:anchorId="3046B7AE" wp14:editId="24016009">
            <wp:extent cx="5756910" cy="2298065"/>
            <wp:effectExtent l="0" t="0" r="0" b="6985"/>
            <wp:docPr id="157" name="Bild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A0" w:rsidRDefault="00BA75A0" w:rsidP="00843F80">
      <w:pPr>
        <w:pStyle w:val="figlegend"/>
      </w:pPr>
      <w:r>
        <w:t>Figure 8.3:</w:t>
      </w:r>
      <w:r w:rsidRPr="00C11308">
        <w:t xml:space="preserve"> Selected weak</w:t>
      </w:r>
      <w:r>
        <w:t xml:space="preserve"> spots of</w:t>
      </w:r>
      <w:r w:rsidRPr="00C11308">
        <w:t xml:space="preserve"> processes</w:t>
      </w:r>
    </w:p>
    <w:p w:rsidR="00BA75A0" w:rsidRDefault="00BA75A0" w:rsidP="00FF0976">
      <w:r w:rsidRPr="00C11308">
        <w:t xml:space="preserve">The identification of </w:t>
      </w:r>
      <w:r>
        <w:t>weak spot</w:t>
      </w:r>
      <w:r>
        <w:fldChar w:fldCharType="begin"/>
      </w:r>
      <w:r>
        <w:instrText xml:space="preserve"> XE "</w:instrText>
      </w:r>
      <w:r w:rsidRPr="00845C23">
        <w:instrText>weak spot</w:instrText>
      </w:r>
      <w:r w:rsidRPr="003967EC">
        <w:instrText xml:space="preserve"> </w:instrText>
      </w:r>
      <w:r>
        <w:instrText xml:space="preserve">analysis" </w:instrText>
      </w:r>
      <w:r>
        <w:fldChar w:fldCharType="end"/>
      </w:r>
      <w:r>
        <w:t>s</w:t>
      </w:r>
      <w:r w:rsidRPr="00C11308">
        <w:t xml:space="preserve"> does not mean </w:t>
      </w:r>
      <w:r>
        <w:t xml:space="preserve">however </w:t>
      </w:r>
      <w:r w:rsidRPr="00C11308">
        <w:t xml:space="preserve">that </w:t>
      </w:r>
      <w:r>
        <w:t>their source of origin has</w:t>
      </w:r>
      <w:r w:rsidRPr="00C11308">
        <w:t xml:space="preserve"> </w:t>
      </w:r>
      <w:r>
        <w:t xml:space="preserve">already </w:t>
      </w:r>
      <w:r w:rsidRPr="00C11308">
        <w:t xml:space="preserve">been </w:t>
      </w:r>
      <w:r>
        <w:t>revealed</w:t>
      </w:r>
      <w:r w:rsidRPr="00C11308">
        <w:t xml:space="preserve">. </w:t>
      </w:r>
      <w:r>
        <w:t>Deficiencies in fact point to '</w:t>
      </w:r>
      <w:r w:rsidRPr="00C11308">
        <w:t>phenomena</w:t>
      </w:r>
      <w:r>
        <w:t>', the root causes of which</w:t>
      </w:r>
      <w:r w:rsidRPr="00C11308">
        <w:t xml:space="preserve"> </w:t>
      </w:r>
      <w:r>
        <w:t xml:space="preserve">possibly lie </w:t>
      </w:r>
      <w:r w:rsidRPr="00C11308">
        <w:t>elsewhere than in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segment or perspective currently </w:t>
      </w:r>
      <w:r w:rsidRPr="00C11308">
        <w:t xml:space="preserve">under consideration. Especially </w:t>
      </w:r>
      <w:r>
        <w:t xml:space="preserve">for </w:t>
      </w:r>
      <w:r w:rsidRPr="00C11308">
        <w:t>IT-based and networked processes</w:t>
      </w:r>
      <w:r>
        <w:t>,</w:t>
      </w:r>
      <w:r w:rsidRPr="00C11308">
        <w:t xml:space="preserve"> the actual </w:t>
      </w:r>
      <w:r>
        <w:t>cause of problems is</w:t>
      </w:r>
      <w:r w:rsidRPr="00C11308">
        <w:t xml:space="preserve"> often difficult to determine.</w:t>
      </w:r>
    </w:p>
    <w:p w:rsidR="00BA75A0" w:rsidRPr="00C11308" w:rsidRDefault="00BA75A0" w:rsidP="00FF0976"/>
    <w:p w:rsidR="00BA75A0" w:rsidRDefault="00BA75A0" w:rsidP="00FF0976">
      <w:r w:rsidRPr="00C11308">
        <w:t xml:space="preserve">Therefore, </w:t>
      </w:r>
      <w:r>
        <w:t xml:space="preserve">a sound </w:t>
      </w:r>
      <w:r w:rsidRPr="00C11308">
        <w:t>root cause</w:t>
      </w:r>
      <w:r>
        <w:t xml:space="preserve"> evaluation</w:t>
      </w:r>
      <w:r w:rsidRPr="00C11308">
        <w:t xml:space="preserve"> </w:t>
      </w:r>
      <w:r>
        <w:t xml:space="preserve">is the </w:t>
      </w:r>
      <w:r w:rsidRPr="00C11308">
        <w:t xml:space="preserve">most important component of the </w:t>
      </w:r>
      <w:r>
        <w:t>weak spot</w:t>
      </w:r>
      <w:r w:rsidRPr="00C11308">
        <w:t xml:space="preserve"> analysis</w:t>
      </w:r>
      <w:r>
        <w:fldChar w:fldCharType="begin"/>
      </w:r>
      <w:r>
        <w:instrText xml:space="preserve"> XE "</w:instrText>
      </w:r>
      <w:r w:rsidRPr="00845C23">
        <w:instrText>weak spot analysis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instrText>analysis</w:instrText>
      </w:r>
      <w:r>
        <w:instrText xml:space="preserve">" </w:instrText>
      </w:r>
      <w:r>
        <w:fldChar w:fldCharType="end"/>
      </w:r>
      <w:r>
        <w:t xml:space="preserve"> and</w:t>
      </w:r>
      <w:r w:rsidRPr="00C11308">
        <w:t xml:space="preserve"> </w:t>
      </w:r>
      <w:r>
        <w:t>should involve all 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 xml:space="preserve">s, ranging from </w:t>
      </w:r>
      <w:r w:rsidRPr="00C11308">
        <w:t>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C11308">
        <w:t>s</w:t>
      </w:r>
      <w:r>
        <w:t xml:space="preserve"> in the process, </w:t>
      </w:r>
      <w:r w:rsidRPr="00C11308">
        <w:t>to the process owner</w:t>
      </w:r>
      <w:r>
        <w:fldChar w:fldCharType="begin"/>
      </w:r>
      <w:r>
        <w:instrText xml:space="preserve"> XE "</w:instrText>
      </w:r>
      <w:r w:rsidRPr="00D13E13">
        <w:instrText>process owner</w:instrText>
      </w:r>
      <w:r>
        <w:instrText xml:space="preserve">" </w:instrText>
      </w:r>
      <w:r>
        <w:fldChar w:fldCharType="end"/>
      </w:r>
      <w:r w:rsidRPr="00C11308">
        <w:t>s (</w:t>
      </w:r>
      <w:r>
        <w:t>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>s)</w:t>
      </w:r>
      <w:r w:rsidRPr="00C11308">
        <w:t xml:space="preserve">. One common method </w:t>
      </w:r>
      <w:r>
        <w:t xml:space="preserve">which can be applied in this context </w:t>
      </w:r>
      <w:r w:rsidRPr="00C11308">
        <w:t>is the so-called Ishikawa analysis (cf. [</w:t>
      </w:r>
      <w:r>
        <w:t>Schulte-Zurhausen 2002, p. 513])</w:t>
      </w:r>
      <w:r w:rsidRPr="00C11308">
        <w:t xml:space="preserve">. It </w:t>
      </w:r>
      <w:r>
        <w:t xml:space="preserve">allows identifying primary and secondary causes of </w:t>
      </w:r>
      <w:r w:rsidRPr="00C11308">
        <w:t xml:space="preserve">a problem </w:t>
      </w:r>
      <w:r>
        <w:t xml:space="preserve">via </w:t>
      </w:r>
      <w:r w:rsidRPr="00C11308">
        <w:t xml:space="preserve">the criteria </w:t>
      </w:r>
      <w:r>
        <w:t>'</w:t>
      </w:r>
      <w:r w:rsidRPr="00C11308">
        <w:t>man</w:t>
      </w:r>
      <w:r>
        <w:t>'</w:t>
      </w:r>
      <w:r w:rsidRPr="00C11308">
        <w:t xml:space="preserve">, </w:t>
      </w:r>
      <w:r>
        <w:t>'</w:t>
      </w:r>
      <w:r w:rsidRPr="00C11308">
        <w:t>machine</w:t>
      </w:r>
      <w:r>
        <w:t xml:space="preserve">', 'environment', 'material', 'method', </w:t>
      </w:r>
      <w:r w:rsidRPr="00C11308">
        <w:t>and</w:t>
      </w:r>
      <w:r>
        <w:t xml:space="preserve"> 'measuring'.. This </w:t>
      </w:r>
      <w:r w:rsidRPr="00C11308">
        <w:t xml:space="preserve">is </w:t>
      </w:r>
      <w:r>
        <w:t xml:space="preserve">performed </w:t>
      </w:r>
      <w:r w:rsidRPr="00C11308">
        <w:t xml:space="preserve">in </w:t>
      </w:r>
      <w:r>
        <w:t xml:space="preserve">work </w:t>
      </w:r>
      <w:r w:rsidRPr="00C11308">
        <w:t>group</w:t>
      </w:r>
      <w:r>
        <w:t>s in which t</w:t>
      </w:r>
      <w:r w:rsidRPr="00C11308">
        <w:t xml:space="preserve">he </w:t>
      </w:r>
      <w:r>
        <w:t>primary</w:t>
      </w:r>
      <w:r w:rsidRPr="00C11308">
        <w:t xml:space="preserve"> problem </w:t>
      </w:r>
      <w:r>
        <w:t>is</w:t>
      </w:r>
      <w:r w:rsidRPr="00C11308">
        <w:t xml:space="preserve"> identified </w:t>
      </w:r>
      <w:r>
        <w:t>through collaboration</w:t>
      </w:r>
      <w:r w:rsidRPr="00C11308">
        <w:t xml:space="preserve"> of </w:t>
      </w:r>
      <w:r>
        <w:t xml:space="preserve">relevant </w:t>
      </w:r>
      <w:r w:rsidRPr="00C11308">
        <w:t>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carriers</w:t>
      </w:r>
      <w:r w:rsidRPr="00C11308">
        <w:t xml:space="preserve">. </w:t>
      </w:r>
      <w:r>
        <w:t xml:space="preserve">Root cause analysis </w:t>
      </w:r>
      <w:r w:rsidRPr="00C11308">
        <w:t>in S-BPM is therefore subject-oriented</w:t>
      </w:r>
      <w:r>
        <w:t xml:space="preserve"> in itself</w:t>
      </w:r>
      <w:r w:rsidRPr="00C11308">
        <w:t xml:space="preserve">. This does not mean that the subjects are the causes of </w:t>
      </w:r>
      <w:r>
        <w:t xml:space="preserve">a </w:t>
      </w:r>
      <w:r w:rsidRPr="00C11308">
        <w:t xml:space="preserve">problem; </w:t>
      </w:r>
      <w:r>
        <w:t xml:space="preserve">it is </w:t>
      </w:r>
      <w:r w:rsidRPr="00C11308">
        <w:t xml:space="preserve">rather assumed that </w:t>
      </w:r>
      <w:r>
        <w:t xml:space="preserve">subject </w:t>
      </w:r>
      <w:r w:rsidRPr="00C11308">
        <w:t>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>s</w:t>
      </w:r>
      <w:r w:rsidRPr="00C11308">
        <w:t xml:space="preserve"> can specify best why work processes are performing poorly.</w:t>
      </w:r>
    </w:p>
    <w:p w:rsidR="00BA75A0" w:rsidRPr="00C11308" w:rsidRDefault="00BA75A0" w:rsidP="00FF0976"/>
    <w:p w:rsidR="00BA75A0" w:rsidRPr="00C11308" w:rsidRDefault="00BA75A0" w:rsidP="00FF0976">
      <w:r>
        <w:t>In our example of the business trip application process let’s assume</w:t>
      </w:r>
      <w:r w:rsidRPr="00C11308">
        <w:t xml:space="preserve">, </w:t>
      </w:r>
      <w:r>
        <w:t>e.g.</w:t>
      </w:r>
      <w:r w:rsidRPr="00C11308">
        <w:t xml:space="preserve">, </w:t>
      </w:r>
      <w:r>
        <w:t xml:space="preserve">that </w:t>
      </w:r>
      <w:r w:rsidRPr="00C11308">
        <w:t xml:space="preserve">there </w:t>
      </w:r>
      <w:r>
        <w:t>are a high number of erroneous travel bookings</w:t>
      </w:r>
      <w:r w:rsidRPr="00C11308">
        <w:t xml:space="preserve"> </w:t>
      </w:r>
      <w:r>
        <w:t xml:space="preserve">which results in the travel office not meeting </w:t>
      </w:r>
      <w:r w:rsidRPr="00C11308">
        <w:t xml:space="preserve">the </w:t>
      </w:r>
      <w:r>
        <w:t xml:space="preserve">expected service quality </w:t>
      </w:r>
      <w:r w:rsidRPr="00C11308">
        <w:t xml:space="preserve">requirements. In a joint workshop, the participants recognize that the </w:t>
      </w:r>
      <w:r>
        <w:t xml:space="preserve">root cause is not the </w:t>
      </w:r>
      <w:r w:rsidRPr="00A520AD">
        <w:t>human</w:t>
      </w:r>
      <w:r>
        <w:t xml:space="preserve"> being</w:t>
      </w:r>
      <w:r w:rsidRPr="00C11308">
        <w:t xml:space="preserve">. </w:t>
      </w:r>
      <w:r>
        <w:t xml:space="preserve">Rather, the material used consists of forms which </w:t>
      </w:r>
      <w:r w:rsidRPr="00C11308">
        <w:t xml:space="preserve">are </w:t>
      </w:r>
      <w:r>
        <w:t>partly</w:t>
      </w:r>
      <w:r w:rsidRPr="00C11308">
        <w:t xml:space="preserve"> </w:t>
      </w:r>
      <w:r>
        <w:t xml:space="preserve">filled out using a </w:t>
      </w:r>
      <w:r w:rsidRPr="00C11308">
        <w:t>word processing</w:t>
      </w:r>
      <w:r>
        <w:t xml:space="preserve"> application</w:t>
      </w:r>
      <w:r w:rsidRPr="00C11308">
        <w:t xml:space="preserve"> </w:t>
      </w:r>
      <w:r>
        <w:t xml:space="preserve">and </w:t>
      </w:r>
      <w:r w:rsidRPr="00C11308">
        <w:t>part</w:t>
      </w:r>
      <w:r>
        <w:t>ly</w:t>
      </w:r>
      <w:r w:rsidRPr="00C11308">
        <w:t xml:space="preserve"> </w:t>
      </w:r>
      <w:r>
        <w:t>manually</w:t>
      </w:r>
      <w:r w:rsidRPr="00C11308">
        <w:t xml:space="preserve">. </w:t>
      </w:r>
      <w:r>
        <w:t xml:space="preserve">This procedure contains </w:t>
      </w:r>
      <w:r w:rsidRPr="00C11308">
        <w:t xml:space="preserve">the actual cause: Forms are differently interpreted </w:t>
      </w:r>
      <w:r>
        <w:t>and filled out</w:t>
      </w:r>
      <w:r w:rsidRPr="00C11308">
        <w:t xml:space="preserve">. </w:t>
      </w:r>
      <w:r>
        <w:t>As a result, t</w:t>
      </w:r>
      <w:r w:rsidRPr="00C11308">
        <w:t xml:space="preserve">he travel </w:t>
      </w:r>
      <w:r>
        <w:t>office needs</w:t>
      </w:r>
      <w:r w:rsidRPr="00C11308">
        <w:t xml:space="preserve"> </w:t>
      </w:r>
      <w:r>
        <w:t xml:space="preserve">to check back with applicants frequently, </w:t>
      </w:r>
      <w:r w:rsidRPr="00C11308">
        <w:t xml:space="preserve">or </w:t>
      </w:r>
      <w:r>
        <w:t xml:space="preserve">it wrongly interprets provided </w:t>
      </w:r>
      <w:r w:rsidRPr="00C11308">
        <w:t xml:space="preserve">information. As a solution, the </w:t>
      </w:r>
      <w:r>
        <w:t xml:space="preserve">workshop </w:t>
      </w:r>
      <w:r w:rsidRPr="00C11308">
        <w:t xml:space="preserve">group </w:t>
      </w:r>
      <w:r>
        <w:t xml:space="preserve">proposes automation support, whereby </w:t>
      </w:r>
      <w:r w:rsidRPr="00C11308">
        <w:t xml:space="preserve">inquiries </w:t>
      </w:r>
      <w:r>
        <w:t xml:space="preserve">are delivered through </w:t>
      </w:r>
      <w:r w:rsidRPr="00C11308">
        <w:t>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C11308">
        <w:t>s in a standardized form.</w:t>
      </w:r>
    </w:p>
    <w:p w:rsidR="00BA75A0" w:rsidRPr="00C11308" w:rsidRDefault="00BA75A0" w:rsidP="00843F80">
      <w:pPr>
        <w:pStyle w:val="heading2"/>
      </w:pPr>
      <w:r w:rsidRPr="00C11308">
        <w:t xml:space="preserve">8.7 </w:t>
      </w:r>
      <w:r>
        <w:t>O</w:t>
      </w:r>
      <w:r w:rsidRPr="00C11308">
        <w:t>ptimization</w:t>
      </w:r>
      <w:r>
        <w:fldChar w:fldCharType="begin"/>
      </w:r>
      <w:r>
        <w:instrText xml:space="preserve"> XE "o</w:instrText>
      </w:r>
      <w:r w:rsidRPr="00D13E13">
        <w:instrText>ptimization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A</w:t>
      </w:r>
      <w:r w:rsidRPr="00C11308">
        <w:t>spects</w:t>
      </w:r>
    </w:p>
    <w:p w:rsidR="00BA75A0" w:rsidRDefault="00BA75A0" w:rsidP="00FF0976">
      <w:r>
        <w:t xml:space="preserve">In the course of </w:t>
      </w:r>
      <w:r w:rsidRPr="00C11308">
        <w:t xml:space="preserve">subject-oriented </w:t>
      </w:r>
      <w:r>
        <w:t>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 xml:space="preserve">, various aspects can be tackled: </w:t>
      </w:r>
    </w:p>
    <w:p w:rsidR="00BA75A0" w:rsidRDefault="00BA75A0" w:rsidP="00843F80">
      <w:pPr>
        <w:pStyle w:val="BulletItem"/>
      </w:pPr>
      <w:r w:rsidRPr="00C11308">
        <w:t xml:space="preserve">Improvement </w:t>
      </w:r>
      <w:r>
        <w:t>in 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 xml:space="preserve"> of subjects</w:t>
      </w:r>
    </w:p>
    <w:p w:rsidR="00BA75A0" w:rsidRDefault="00BA75A0" w:rsidP="00843F80">
      <w:pPr>
        <w:pStyle w:val="BulletItem"/>
      </w:pPr>
      <w:r>
        <w:t>Communication</w:t>
      </w:r>
      <w:r>
        <w:fldChar w:fldCharType="begin"/>
      </w:r>
      <w:r>
        <w:instrText xml:space="preserve"> XE "c</w:instrText>
      </w:r>
      <w:r w:rsidRPr="005D2A66">
        <w:instrText>ommunication</w:instrText>
      </w:r>
      <w:r>
        <w:instrText xml:space="preserve">" </w:instrText>
      </w:r>
      <w:r>
        <w:fldChar w:fldCharType="end"/>
      </w:r>
      <w:r>
        <w:t xml:space="preserve"> between subjects</w:t>
      </w:r>
    </w:p>
    <w:p w:rsidR="00BA75A0" w:rsidRDefault="00BA75A0" w:rsidP="00843F80">
      <w:pPr>
        <w:pStyle w:val="BulletItem"/>
      </w:pPr>
      <w:r>
        <w:t>Re-structuring 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 xml:space="preserve"> of subjects</w:t>
      </w:r>
    </w:p>
    <w:p w:rsidR="00BA75A0" w:rsidRPr="00C11308" w:rsidRDefault="00BA75A0" w:rsidP="00843F80">
      <w:pPr>
        <w:pStyle w:val="BulletItem"/>
      </w:pPr>
      <w:r>
        <w:t>Improving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t>s</w:t>
      </w:r>
    </w:p>
    <w:p w:rsidR="00BA75A0" w:rsidRPr="00C11308" w:rsidRDefault="00BA75A0" w:rsidP="00FF0976">
      <w:r w:rsidRPr="00C11308">
        <w:t xml:space="preserve">The orientation </w:t>
      </w:r>
      <w:r>
        <w:t xml:space="preserve">towards </w:t>
      </w:r>
      <w:r w:rsidRPr="00C11308">
        <w:t xml:space="preserve">subjects </w:t>
      </w:r>
      <w:r>
        <w:t xml:space="preserve">allows the </w:t>
      </w:r>
      <w:r w:rsidRPr="00C11308">
        <w:t xml:space="preserve">immediate participation </w:t>
      </w:r>
      <w:r>
        <w:t>of 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 xml:space="preserve">s and facilitates activities aimed at </w:t>
      </w:r>
      <w:r w:rsidRPr="00C11308">
        <w:t>organizational development.</w:t>
      </w:r>
    </w:p>
    <w:p w:rsidR="00BA75A0" w:rsidRPr="00C11308" w:rsidRDefault="00BA75A0" w:rsidP="00843F80">
      <w:pPr>
        <w:pStyle w:val="heading3"/>
      </w:pPr>
      <w:r w:rsidRPr="00C11308">
        <w:t xml:space="preserve">8.7.1 </w:t>
      </w:r>
      <w:r>
        <w:t>I</w:t>
      </w:r>
      <w:r w:rsidRPr="00C11308">
        <w:t xml:space="preserve">mprovement of </w:t>
      </w:r>
      <w:r>
        <w:t>S</w:t>
      </w:r>
      <w:r w:rsidRPr="00C11308">
        <w:t xml:space="preserve">ubject </w:t>
      </w:r>
      <w:r>
        <w:t>B</w:t>
      </w:r>
      <w:r w:rsidRPr="00C11308">
        <w:t>ehavior</w:t>
      </w:r>
      <w:r>
        <w:fldChar w:fldCharType="begin"/>
      </w:r>
      <w:r>
        <w:instrText xml:space="preserve"> XE "s</w:instrText>
      </w:r>
      <w:r w:rsidRPr="00845C23">
        <w:instrText xml:space="preserve">ubject </w:instrText>
      </w:r>
      <w:r>
        <w:instrText>b</w:instrText>
      </w:r>
      <w:r w:rsidRPr="00845C23">
        <w:instrText>ehavior</w:instrText>
      </w:r>
      <w:r>
        <w:instrText xml:space="preserve">" </w:instrText>
      </w:r>
      <w:r>
        <w:fldChar w:fldCharType="end"/>
      </w:r>
    </w:p>
    <w:p w:rsidR="00BA75A0" w:rsidRDefault="00BA75A0" w:rsidP="00FF0976">
      <w:r w:rsidRPr="00C11308">
        <w:t>A first approach to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is </w:t>
      </w:r>
      <w:r>
        <w:t>the</w:t>
      </w:r>
      <w:r w:rsidRPr="00C11308">
        <w:t xml:space="preserve"> investigat</w:t>
      </w:r>
      <w:r>
        <w:t>ion</w:t>
      </w:r>
      <w:r w:rsidRPr="00C11308">
        <w:t xml:space="preserve"> </w:t>
      </w:r>
      <w:r>
        <w:t xml:space="preserve">of </w:t>
      </w:r>
      <w:r w:rsidRPr="00C11308">
        <w:t>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C11308">
        <w:t xml:space="preserve"> of subject</w:t>
      </w:r>
      <w:r>
        <w:t>s</w:t>
      </w:r>
      <w:r w:rsidRPr="00C11308">
        <w:t>.</w:t>
      </w:r>
      <w:r>
        <w:t xml:space="preserve"> Often, </w:t>
      </w:r>
      <w:r w:rsidRPr="00C11308">
        <w:t>steps are rigidly anchored in the behavioral repertoire of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C11308">
        <w:t xml:space="preserve">s in the process. </w:t>
      </w:r>
      <w:r>
        <w:t xml:space="preserve">An </w:t>
      </w:r>
      <w:r w:rsidRPr="00C11308">
        <w:t xml:space="preserve">impetus for </w:t>
      </w:r>
      <w:r>
        <w:t xml:space="preserve">changing individual </w:t>
      </w:r>
      <w:r w:rsidRPr="00C11308">
        <w:t xml:space="preserve">behavior may be interpreted as a </w:t>
      </w:r>
      <w:r>
        <w:t xml:space="preserve">personal </w:t>
      </w:r>
      <w:r w:rsidRPr="00C11308">
        <w:t xml:space="preserve">attack on </w:t>
      </w:r>
      <w:r>
        <w:t>the stakeholder</w:t>
      </w:r>
      <w:r>
        <w:fldChar w:fldCharType="begin"/>
      </w:r>
      <w:r>
        <w:instrText xml:space="preserve"> XE "</w:instrText>
      </w:r>
      <w:r w:rsidRPr="00146695">
        <w:rPr>
          <w:rStyle w:val="hps"/>
          <w:rFonts w:cs="Calibri"/>
        </w:rPr>
        <w:instrText>stakeholder</w:instrText>
      </w:r>
      <w:r>
        <w:instrText xml:space="preserve">" </w:instrText>
      </w:r>
      <w:r>
        <w:fldChar w:fldCharType="end"/>
      </w:r>
      <w:r>
        <w:t xml:space="preserve">, in particular, </w:t>
      </w:r>
      <w:r w:rsidRPr="00C11308">
        <w:t>when the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too closely identifies himself </w:t>
      </w:r>
      <w:r w:rsidRPr="00C11308">
        <w:t>with the subject</w:t>
      </w:r>
      <w:r>
        <w:t xml:space="preserve"> at hand</w:t>
      </w:r>
      <w:r w:rsidRPr="00C11308">
        <w:t xml:space="preserve">. Or a </w:t>
      </w:r>
      <w:r>
        <w:t>'</w:t>
      </w:r>
      <w:r w:rsidRPr="00C11308">
        <w:t>tunnel vision</w:t>
      </w:r>
      <w:r>
        <w:fldChar w:fldCharType="begin"/>
      </w:r>
      <w:r>
        <w:instrText xml:space="preserve"> XE "</w:instrText>
      </w:r>
      <w:r w:rsidRPr="00845C23">
        <w:instrText>vision</w:instrText>
      </w:r>
      <w:r>
        <w:instrText xml:space="preserve">" </w:instrText>
      </w:r>
      <w:r>
        <w:fldChar w:fldCharType="end"/>
      </w:r>
      <w:r>
        <w:t>'</w:t>
      </w:r>
      <w:r w:rsidRPr="00C11308">
        <w:t xml:space="preserve"> </w:t>
      </w:r>
      <w:r>
        <w:t>is created</w:t>
      </w:r>
      <w:r w:rsidDel="00065B23">
        <w:t xml:space="preserve"> </w:t>
      </w:r>
      <w:r>
        <w:t xml:space="preserve">which leaves no room for </w:t>
      </w:r>
      <w:r w:rsidRPr="00C11308">
        <w:t>improvements in the behavior.</w:t>
      </w:r>
    </w:p>
    <w:p w:rsidR="00BA75A0" w:rsidRPr="00C11308" w:rsidRDefault="00BA75A0" w:rsidP="00FF0976"/>
    <w:p w:rsidR="00BA75A0" w:rsidRDefault="00BA75A0" w:rsidP="00FF0976">
      <w:r w:rsidRPr="00C11308">
        <w:t>The Japanese method KAIZEN</w:t>
      </w:r>
      <w:r>
        <w:fldChar w:fldCharType="begin"/>
      </w:r>
      <w:r>
        <w:instrText xml:space="preserve"> XE "</w:instrText>
      </w:r>
      <w:r w:rsidRPr="00E00428">
        <w:instrText>K</w:instrText>
      </w:r>
      <w:r>
        <w:instrText xml:space="preserve">aizen" </w:instrText>
      </w:r>
      <w:r>
        <w:fldChar w:fldCharType="end"/>
      </w:r>
      <w:r w:rsidRPr="00C11308">
        <w:t xml:space="preserve"> is an example of a method for optimizing subject behavior</w:t>
      </w:r>
      <w:r>
        <w:fldChar w:fldCharType="begin"/>
      </w:r>
      <w:r>
        <w:instrText xml:space="preserve"> XE "</w:instrText>
      </w:r>
      <w:r w:rsidRPr="00845C23">
        <w:instrText>subject behavior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C11308">
        <w:t xml:space="preserve">. </w:t>
      </w:r>
      <w:r>
        <w:t xml:space="preserve">According to </w:t>
      </w:r>
      <w:r w:rsidRPr="00C11308">
        <w:t>KAIZEN</w:t>
      </w:r>
      <w:r>
        <w:t>,</w:t>
      </w:r>
      <w:r w:rsidRPr="00C11308">
        <w:t xml:space="preserve"> every employee is able to review </w:t>
      </w:r>
      <w:r>
        <w:t>his</w:t>
      </w:r>
      <w:r w:rsidRPr="00C11308">
        <w:t xml:space="preserve"> own behavior and to </w:t>
      </w:r>
      <w:r>
        <w:t xml:space="preserve">subject it to </w:t>
      </w:r>
      <w:r w:rsidRPr="00C11308">
        <w:t>a continuous improvement process. Ea</w:t>
      </w:r>
      <w:r>
        <w:t>ch employee must be aware of his</w:t>
      </w:r>
      <w:r w:rsidRPr="00C11308">
        <w:t xml:space="preserve"> responsibility for the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of processes in which he is</w:t>
      </w:r>
      <w:r>
        <w:t xml:space="preserve"> involved</w:t>
      </w:r>
      <w:r w:rsidRPr="00C11308">
        <w:t>. The</w:t>
      </w:r>
      <w:r>
        <w:t>reby, the</w:t>
      </w:r>
      <w:r w:rsidRPr="00C11308">
        <w:t xml:space="preserve"> employee </w:t>
      </w:r>
      <w:r>
        <w:t>takes on</w:t>
      </w:r>
      <w:r w:rsidRPr="00C11308">
        <w:t xml:space="preserve"> a second role: </w:t>
      </w:r>
      <w:r>
        <w:t>he</w:t>
      </w:r>
      <w:r w:rsidRPr="00C11308">
        <w:t xml:space="preserve"> is not only </w:t>
      </w:r>
      <w:r>
        <w:t>an operating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C11308">
        <w:t xml:space="preserve">, but also an active designer. </w:t>
      </w:r>
      <w:proofErr w:type="gramStart"/>
      <w:r>
        <w:t>'</w:t>
      </w:r>
      <w:r w:rsidRPr="00C11308">
        <w:t xml:space="preserve">The participation of </w:t>
      </w:r>
      <w:r>
        <w:t>every</w:t>
      </w:r>
      <w:r w:rsidRPr="00C11308">
        <w:t xml:space="preserve"> individual is welcome</w:t>
      </w:r>
      <w:r>
        <w:t>'</w:t>
      </w:r>
      <w:r w:rsidRPr="00C11308">
        <w:t xml:space="preserve"> (cf. [Steinbeck 1995, p</w:t>
      </w:r>
      <w:r>
        <w:t>.</w:t>
      </w:r>
      <w:r w:rsidRPr="00C11308">
        <w:t xml:space="preserve"> 38]).</w:t>
      </w:r>
      <w:proofErr w:type="gramEnd"/>
      <w:r w:rsidRPr="00C11308">
        <w:t xml:space="preserve"> </w:t>
      </w:r>
      <w:r>
        <w:t>This is</w:t>
      </w:r>
      <w:r w:rsidRPr="00C11308">
        <w:t xml:space="preserve"> not a matter of checking the behavior of individuals and improv</w:t>
      </w:r>
      <w:r>
        <w:t>ing it</w:t>
      </w:r>
      <w:r w:rsidRPr="00C11308">
        <w:t xml:space="preserve">. Rather, </w:t>
      </w:r>
      <w:r>
        <w:t>subject 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 xml:space="preserve">s </w:t>
      </w:r>
      <w:r w:rsidRPr="00C11308">
        <w:t>review the subject as object</w:t>
      </w:r>
      <w:r>
        <w:fldChar w:fldCharType="begin"/>
      </w:r>
      <w:r>
        <w:instrText xml:space="preserve"> XE "</w:instrText>
      </w:r>
      <w:r w:rsidRPr="00A70242">
        <w:instrText>object</w:instrText>
      </w:r>
      <w:r>
        <w:instrText xml:space="preserve">" </w:instrText>
      </w:r>
      <w:r>
        <w:fldChar w:fldCharType="end"/>
      </w:r>
      <w:r w:rsidRPr="00C11308">
        <w:t xml:space="preserve">, and </w:t>
      </w:r>
      <w:r>
        <w:t xml:space="preserve">look for </w:t>
      </w:r>
      <w:r w:rsidRPr="00C11308">
        <w:t>joint improvement.</w:t>
      </w:r>
    </w:p>
    <w:p w:rsidR="00BA75A0" w:rsidRPr="00C11308" w:rsidRDefault="00BA75A0" w:rsidP="00FF0976"/>
    <w:p w:rsidR="00BA75A0" w:rsidRDefault="00BA75A0" w:rsidP="00FF0976">
      <w:r w:rsidRPr="00C11308">
        <w:t xml:space="preserve">This process is not controlled </w:t>
      </w:r>
      <w:r>
        <w:t>externally</w:t>
      </w:r>
      <w:r w:rsidRPr="00C11308">
        <w:t>. The subject 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 xml:space="preserve">s themselves </w:t>
      </w:r>
      <w:r w:rsidRPr="00C11308">
        <w:t>take over the role of optimizer</w:t>
      </w:r>
      <w:r>
        <w:t>s</w:t>
      </w:r>
      <w:r w:rsidRPr="00C11308">
        <w:t xml:space="preserve">. </w:t>
      </w:r>
      <w:r>
        <w:t>As 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>
        <w:t xml:space="preserve"> carriers they </w:t>
      </w:r>
      <w:r w:rsidRPr="00C11308">
        <w:t xml:space="preserve">can exchange knowledge about a possible </w:t>
      </w:r>
      <w:r>
        <w:t>'</w:t>
      </w:r>
      <w:r w:rsidRPr="00C11308">
        <w:t>best practice</w:t>
      </w:r>
      <w:r>
        <w:t>'</w:t>
      </w:r>
      <w:r w:rsidRPr="00C11308">
        <w:t xml:space="preserve"> </w:t>
      </w:r>
      <w:r>
        <w:t xml:space="preserve">according to </w:t>
      </w:r>
      <w:r w:rsidRPr="00C11308">
        <w:t xml:space="preserve">their </w:t>
      </w:r>
      <w:r>
        <w:t>operation</w:t>
      </w:r>
      <w:r>
        <w:fldChar w:fldCharType="begin"/>
      </w:r>
      <w:r>
        <w:instrText xml:space="preserve"> XE "</w:instrText>
      </w:r>
      <w:r w:rsidRPr="00A70242">
        <w:instrText>operation</w:instrText>
      </w:r>
      <w:r>
        <w:instrText xml:space="preserve">" </w:instrText>
      </w:r>
      <w:r>
        <w:fldChar w:fldCharType="end"/>
      </w:r>
      <w:r>
        <w:t>al behavior</w:t>
      </w:r>
      <w:r w:rsidRPr="00C11308">
        <w:t xml:space="preserve">. This method is not necessarily self-evident and </w:t>
      </w:r>
      <w:r>
        <w:t xml:space="preserve">needs to become </w:t>
      </w:r>
      <w:r w:rsidRPr="00C11308">
        <w:t xml:space="preserve">an explicit element of corporate culture. </w:t>
      </w:r>
      <w:r>
        <w:t xml:space="preserve">For the staff it needs </w:t>
      </w:r>
      <w:r w:rsidRPr="00C11308">
        <w:t xml:space="preserve">to </w:t>
      </w:r>
      <w:r>
        <w:t xml:space="preserve">be clarified, </w:t>
      </w:r>
      <w:r w:rsidRPr="00C11308">
        <w:t>in particular</w:t>
      </w:r>
      <w:r>
        <w:t>,</w:t>
      </w:r>
      <w:r w:rsidRPr="00C11308">
        <w:t xml:space="preserve"> that Kaizen</w:t>
      </w:r>
      <w:r>
        <w:fldChar w:fldCharType="begin"/>
      </w:r>
      <w:r>
        <w:instrText xml:space="preserve"> XE "</w:instrText>
      </w:r>
      <w:r w:rsidRPr="00E00428">
        <w:instrText>Kaizen</w:instrText>
      </w:r>
      <w:r>
        <w:instrText xml:space="preserve">" </w:instrText>
      </w:r>
      <w:r>
        <w:fldChar w:fldCharType="end"/>
      </w:r>
      <w:r w:rsidRPr="00C11308">
        <w:t xml:space="preserve"> does not mean that everyone </w:t>
      </w:r>
      <w:r>
        <w:t xml:space="preserve">can </w:t>
      </w:r>
      <w:r w:rsidRPr="00C11308">
        <w:t xml:space="preserve">do what he thinks is right. </w:t>
      </w:r>
      <w:r>
        <w:t xml:space="preserve">A change in </w:t>
      </w:r>
      <w:r w:rsidRPr="00C11308">
        <w:t>the process</w:t>
      </w:r>
      <w:r>
        <w:t xml:space="preserve">, for instance, requires approval from </w:t>
      </w:r>
      <w:r w:rsidRPr="00C11308">
        <w:t>the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C11308">
        <w:t>.</w:t>
      </w:r>
    </w:p>
    <w:p w:rsidR="00BA75A0" w:rsidRPr="00C11308" w:rsidRDefault="00BA75A0" w:rsidP="00FF0976"/>
    <w:p w:rsidR="00BA75A0" w:rsidRDefault="00BA75A0" w:rsidP="00FF0976">
      <w:r>
        <w:t>Although Kaizen</w:t>
      </w:r>
      <w:r>
        <w:fldChar w:fldCharType="begin"/>
      </w:r>
      <w:r>
        <w:instrText xml:space="preserve"> XE "</w:instrText>
      </w:r>
      <w:r w:rsidRPr="00E00428">
        <w:instrText>Kaizen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has not been </w:t>
      </w:r>
      <w:r w:rsidRPr="00C11308">
        <w:t>designed specifically for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C11308">
        <w:t xml:space="preserve"> management</w:t>
      </w:r>
      <w:r>
        <w:fldChar w:fldCharType="begin"/>
      </w:r>
      <w:r>
        <w:instrText xml:space="preserve"> XE "</w:instrText>
      </w:r>
      <w:r w:rsidRPr="00E00428">
        <w:instrText>business process management</w:instrText>
      </w:r>
      <w:r>
        <w:instrText xml:space="preserve">" </w:instrText>
      </w:r>
      <w:r>
        <w:fldChar w:fldCharType="end"/>
      </w:r>
      <w:r w:rsidRPr="00C11308">
        <w:t xml:space="preserve">, </w:t>
      </w:r>
      <w:r>
        <w:t>it</w:t>
      </w:r>
      <w:r w:rsidRPr="00C11308">
        <w:t xml:space="preserve"> can </w:t>
      </w:r>
      <w:r>
        <w:t xml:space="preserve">still </w:t>
      </w:r>
      <w:r w:rsidRPr="00C11308">
        <w:t>also be used for the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process </w:t>
      </w:r>
      <w:r>
        <w:t>in</w:t>
      </w:r>
      <w:r w:rsidRPr="00C11308">
        <w:t xml:space="preserve"> S-BPM. </w:t>
      </w:r>
      <w:r>
        <w:t>All concerned s</w:t>
      </w:r>
      <w:r w:rsidRPr="00C11308">
        <w:t>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 w:rsidRPr="00C11308">
        <w:t xml:space="preserve">s </w:t>
      </w:r>
      <w:r>
        <w:t xml:space="preserve">need to be involved, </w:t>
      </w:r>
      <w:r w:rsidRPr="00C11308">
        <w:t xml:space="preserve">and process goals </w:t>
      </w:r>
      <w:r>
        <w:t xml:space="preserve">have to be </w:t>
      </w:r>
      <w:r w:rsidRPr="00C11308">
        <w:t>measurable.</w:t>
      </w:r>
      <w:r>
        <w:t xml:space="preserve"> Because </w:t>
      </w:r>
      <w:r w:rsidRPr="00C11308">
        <w:t>subject orientation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subject orientation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transparently conveys to </w:t>
      </w:r>
      <w:r w:rsidRPr="00C11308">
        <w:t xml:space="preserve">each employee what is expected </w:t>
      </w:r>
      <w:r>
        <w:t xml:space="preserve">from </w:t>
      </w:r>
      <w:r w:rsidRPr="00C11308">
        <w:t>him in wh</w:t>
      </w:r>
      <w:r>
        <w:t>ich process (see Section 9.4.1), it</w:t>
      </w:r>
      <w:r w:rsidRPr="00C11308">
        <w:t xml:space="preserve"> is also clear that the optimization refers to the </w:t>
      </w:r>
      <w:r>
        <w:t>corresponding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C11308">
        <w:t xml:space="preserve">. </w:t>
      </w:r>
      <w:r>
        <w:t>This</w:t>
      </w:r>
      <w:r w:rsidRPr="00C11308">
        <w:t xml:space="preserve"> </w:t>
      </w:r>
      <w:r>
        <w:t xml:space="preserve">can </w:t>
      </w:r>
      <w:r w:rsidRPr="00C11308">
        <w:t>affect 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C11308">
        <w:t xml:space="preserve"> of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C11308">
        <w:t xml:space="preserve"> or the organizational and technical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C11308">
        <w:t>.</w:t>
      </w:r>
    </w:p>
    <w:p w:rsidR="00BA75A0" w:rsidRPr="00C11308" w:rsidRDefault="00BA75A0" w:rsidP="00FF0976"/>
    <w:p w:rsidR="00BA75A0" w:rsidRPr="00C11308" w:rsidRDefault="00BA75A0" w:rsidP="00FF0976">
      <w:r w:rsidRPr="00C11308">
        <w:t xml:space="preserve">In the context of the </w:t>
      </w:r>
      <w:r>
        <w:t>business trip application</w:t>
      </w:r>
      <w:r w:rsidRPr="00C11308">
        <w:t xml:space="preserve">, the staff of the </w:t>
      </w:r>
      <w:r>
        <w:t xml:space="preserve">travel </w:t>
      </w:r>
      <w:r w:rsidRPr="00C11308">
        <w:t xml:space="preserve">office </w:t>
      </w:r>
      <w:r>
        <w:t>could participate in a common Kaizen</w:t>
      </w:r>
      <w:r>
        <w:fldChar w:fldCharType="begin"/>
      </w:r>
      <w:r>
        <w:instrText xml:space="preserve"> XE "</w:instrText>
      </w:r>
      <w:r w:rsidRPr="00E00428">
        <w:instrText>Kaizen</w:instrText>
      </w:r>
      <w:r>
        <w:instrText xml:space="preserve">" </w:instrText>
      </w:r>
      <w:r>
        <w:fldChar w:fldCharType="end"/>
      </w:r>
      <w:r>
        <w:t xml:space="preserve"> </w:t>
      </w:r>
      <w:r w:rsidRPr="00C11308">
        <w:t xml:space="preserve">workshop. </w:t>
      </w:r>
      <w:r>
        <w:t>In the course of the workshop t</w:t>
      </w:r>
      <w:r w:rsidRPr="00C11308">
        <w:t xml:space="preserve">hey </w:t>
      </w:r>
      <w:r>
        <w:t xml:space="preserve">discover the existence of </w:t>
      </w:r>
      <w:r w:rsidRPr="00C11308">
        <w:t>an Internet portal</w:t>
      </w:r>
      <w:r>
        <w:t xml:space="preserve"> which, after entering a specified </w:t>
      </w:r>
      <w:r w:rsidRPr="00C11308">
        <w:t xml:space="preserve">travel time </w:t>
      </w:r>
      <w:r>
        <w:t xml:space="preserve">and destination, automatically delivers </w:t>
      </w:r>
      <w:r w:rsidRPr="00C11308">
        <w:t xml:space="preserve">the fastest </w:t>
      </w:r>
      <w:r>
        <w:t xml:space="preserve">means of travel </w:t>
      </w:r>
      <w:r w:rsidRPr="00C11308">
        <w:t xml:space="preserve">and the </w:t>
      </w:r>
      <w:r>
        <w:t>most inexpensive hotel arrangement, and then also automatically makes the corresponding bookings on demand</w:t>
      </w:r>
      <w:r w:rsidRPr="00C11308">
        <w:t xml:space="preserve">. </w:t>
      </w:r>
      <w:r>
        <w:t xml:space="preserve">The work group </w:t>
      </w:r>
      <w:r w:rsidRPr="00C11308">
        <w:t xml:space="preserve">calculates the </w:t>
      </w:r>
      <w:r>
        <w:t xml:space="preserve">realistic </w:t>
      </w:r>
      <w:r w:rsidRPr="00C11308">
        <w:t xml:space="preserve">potential for improvement and suggests </w:t>
      </w:r>
      <w:r>
        <w:t xml:space="preserve">the integration of </w:t>
      </w:r>
      <w:r w:rsidRPr="00C11308">
        <w:t xml:space="preserve">the portal into </w:t>
      </w:r>
      <w:r>
        <w:t xml:space="preserve">its </w:t>
      </w:r>
      <w:r w:rsidRPr="00C11308">
        <w:t>own process</w:t>
      </w:r>
      <w:r>
        <w:t xml:space="preserve"> to the Board</w:t>
      </w:r>
      <w:r w:rsidRPr="00C11308">
        <w:t>.</w:t>
      </w:r>
    </w:p>
    <w:p w:rsidR="00BA75A0" w:rsidRPr="00C11308" w:rsidRDefault="00BA75A0" w:rsidP="00843F80">
      <w:pPr>
        <w:pStyle w:val="heading3"/>
      </w:pPr>
      <w:r>
        <w:t>8.7.2 Communication</w:t>
      </w:r>
      <w:r>
        <w:fldChar w:fldCharType="begin"/>
      </w:r>
      <w:r>
        <w:instrText xml:space="preserve"> XE "c</w:instrText>
      </w:r>
      <w:r w:rsidRPr="005D2A66">
        <w:instrText>ommunication</w:instrText>
      </w:r>
      <w:r>
        <w:instrText xml:space="preserve">" </w:instrText>
      </w:r>
      <w:r>
        <w:fldChar w:fldCharType="end"/>
      </w:r>
      <w:r>
        <w:t xml:space="preserve"> between S</w:t>
      </w:r>
      <w:r w:rsidRPr="00C11308">
        <w:t>ubjects</w:t>
      </w:r>
    </w:p>
    <w:p w:rsidR="00BA75A0" w:rsidRDefault="00BA75A0" w:rsidP="00C11308">
      <w:r>
        <w:t>There is h</w:t>
      </w:r>
      <w:r w:rsidRPr="00C11308">
        <w:t xml:space="preserve">igh </w:t>
      </w:r>
      <w:r>
        <w:t xml:space="preserve">potential for </w:t>
      </w:r>
      <w:r w:rsidRPr="00C11308">
        <w:t>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in the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C11308">
        <w:t xml:space="preserve"> between the subjects.</w:t>
      </w:r>
      <w:r>
        <w:t xml:space="preserve"> Often, too </w:t>
      </w:r>
      <w:r w:rsidRPr="00C11308">
        <w:t xml:space="preserve">much </w:t>
      </w:r>
      <w:r>
        <w:t xml:space="preserve">insignificant, </w:t>
      </w:r>
      <w:r w:rsidRPr="00C11308">
        <w:t>and too little important</w:t>
      </w:r>
      <w:r>
        <w:t>,</w:t>
      </w:r>
      <w:r w:rsidRPr="00C11308">
        <w:t xml:space="preserve"> information</w:t>
      </w:r>
      <w:r>
        <w:t xml:space="preserve"> is exchanged from one subject to another</w:t>
      </w:r>
      <w:r w:rsidRPr="00C11308">
        <w:t xml:space="preserve">. The result is that the subjects </w:t>
      </w:r>
      <w:r>
        <w:t xml:space="preserve">can neither </w:t>
      </w:r>
      <w:r w:rsidRPr="00C11308">
        <w:t>perform their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C11308">
        <w:t xml:space="preserve">s </w:t>
      </w:r>
      <w:r>
        <w:t>in an adequate time frame, nor</w:t>
      </w:r>
      <w:r w:rsidRPr="00C11308">
        <w:t xml:space="preserve"> </w:t>
      </w:r>
      <w:r>
        <w:t>deliver results meeting the required</w:t>
      </w:r>
      <w:r w:rsidRPr="00C11308">
        <w:t xml:space="preserve"> quality.</w:t>
      </w:r>
      <w:r>
        <w:t xml:space="preserve"> This has a direct impact on</w:t>
      </w:r>
      <w:r w:rsidRPr="00C11308">
        <w:t xml:space="preserve"> time and quality. In addition, communication is always </w:t>
      </w:r>
      <w:r>
        <w:t xml:space="preserve">related to </w:t>
      </w:r>
      <w:r w:rsidRPr="00C11308">
        <w:t>cost</w:t>
      </w:r>
      <w:r>
        <w:t xml:space="preserve">. </w:t>
      </w:r>
      <w:r w:rsidRPr="00C11308">
        <w:t xml:space="preserve">This results in a </w:t>
      </w:r>
      <w:r>
        <w:t>high</w:t>
      </w:r>
      <w:r w:rsidRPr="00C11308">
        <w:t xml:space="preserve"> potential for optimization.</w:t>
      </w:r>
    </w:p>
    <w:p w:rsidR="00BA75A0" w:rsidRPr="00C11308" w:rsidRDefault="00BA75A0" w:rsidP="00C11308"/>
    <w:p w:rsidR="00BA75A0" w:rsidRDefault="00BA75A0" w:rsidP="00C11308">
      <w:r w:rsidRPr="00C11308">
        <w:t>By changing the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C11308">
        <w:t xml:space="preserve"> relationships between subjects, </w:t>
      </w:r>
      <w:r>
        <w:t>the achievement of defined</w:t>
      </w:r>
      <w:r w:rsidRPr="00C11308">
        <w:t xml:space="preserve"> goals</w:t>
      </w:r>
      <w:r>
        <w:t xml:space="preserve"> can be facilitated</w:t>
      </w:r>
      <w:r w:rsidRPr="00C11308">
        <w:t>. Thus, in our example, the approved business</w:t>
      </w:r>
      <w:r>
        <w:t xml:space="preserve"> trip</w:t>
      </w:r>
      <w:r w:rsidRPr="00C11308">
        <w:t xml:space="preserve"> request </w:t>
      </w:r>
      <w:r>
        <w:t xml:space="preserve">could </w:t>
      </w:r>
      <w:r w:rsidRPr="00C11308">
        <w:t xml:space="preserve">be sent </w:t>
      </w:r>
      <w:r>
        <w:t xml:space="preserve">directly </w:t>
      </w:r>
      <w:r w:rsidRPr="00C11308">
        <w:t xml:space="preserve">to the travel </w:t>
      </w:r>
      <w:r>
        <w:t>office by the employee, without involving the</w:t>
      </w:r>
      <w:r w:rsidRPr="00C11308">
        <w:t xml:space="preserve"> </w:t>
      </w:r>
      <w:r>
        <w:t>manager.</w:t>
      </w:r>
      <w:r w:rsidRPr="00C11308">
        <w:t xml:space="preserve"> Such a change optimizes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with respect to</w:t>
      </w:r>
      <w:r w:rsidRPr="00C11308">
        <w:t xml:space="preserve"> self-responsible budgeting</w:t>
      </w:r>
      <w:r>
        <w:t xml:space="preserve"> of</w:t>
      </w:r>
      <w:r w:rsidRPr="00C11308">
        <w:t xml:space="preserve"> time.</w:t>
      </w:r>
      <w:r>
        <w:t xml:space="preserve"> </w:t>
      </w:r>
      <w:r w:rsidRPr="00C11308">
        <w:t xml:space="preserve">It </w:t>
      </w:r>
      <w:r>
        <w:t>is accompanied by</w:t>
      </w:r>
      <w:r w:rsidRPr="00C11308">
        <w:t xml:space="preserve"> job enrichment in terms of vertical reintegration </w:t>
      </w:r>
      <w:r>
        <w:t xml:space="preserve">of </w:t>
      </w:r>
      <w:r w:rsidRPr="00C11308">
        <w:t>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C11308">
        <w:t>s.</w:t>
      </w:r>
      <w:r>
        <w:t xml:space="preserve"> </w:t>
      </w:r>
      <w:r w:rsidRPr="00C11308">
        <w:t>Changes in the structure of communication result in appropriate changes in the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of the respective </w:t>
      </w:r>
      <w:r w:rsidRPr="00C11308">
        <w:t>subject</w:t>
      </w:r>
      <w:r>
        <w:t xml:space="preserve">—in the above-mentioned job enrichment, </w:t>
      </w:r>
      <w:r w:rsidRPr="00C11308">
        <w:t xml:space="preserve">the applicant no longer </w:t>
      </w:r>
      <w:r>
        <w:t xml:space="preserve">needs to </w:t>
      </w:r>
      <w:r w:rsidRPr="00C11308">
        <w:t xml:space="preserve">seek approval from </w:t>
      </w:r>
      <w:r>
        <w:t xml:space="preserve">his </w:t>
      </w:r>
      <w:r w:rsidRPr="00C11308">
        <w:t>superiors.</w:t>
      </w:r>
    </w:p>
    <w:p w:rsidR="00BA75A0" w:rsidRPr="00C11308" w:rsidRDefault="00BA75A0" w:rsidP="00C11308"/>
    <w:p w:rsidR="00BA75A0" w:rsidRDefault="00BA75A0" w:rsidP="00C11308">
      <w:r w:rsidRPr="00C11308">
        <w:t>The modification of the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C11308">
        <w:t xml:space="preserve"> between the subjects </w:t>
      </w:r>
      <w:r>
        <w:t xml:space="preserve">could also require </w:t>
      </w:r>
      <w:r w:rsidRPr="00C11308">
        <w:t>adapt</w:t>
      </w:r>
      <w:r>
        <w:t>ing</w:t>
      </w:r>
      <w:r w:rsidRPr="00C11308">
        <w:t xml:space="preserve"> the structure and content of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C11308">
        <w:t xml:space="preserve">s. Certain information </w:t>
      </w:r>
      <w:r>
        <w:t xml:space="preserve">needs to </w:t>
      </w:r>
      <w:r w:rsidRPr="00C11308">
        <w:t xml:space="preserve">be distributed to other business </w:t>
      </w:r>
      <w:r>
        <w:t xml:space="preserve">objects </w:t>
      </w:r>
      <w:r w:rsidRPr="00C11308">
        <w:t xml:space="preserve">or can be </w:t>
      </w:r>
      <w:r>
        <w:t>summarized</w:t>
      </w:r>
      <w:r w:rsidRPr="00C11308">
        <w:t xml:space="preserve">, depending on what information </w:t>
      </w:r>
      <w:r>
        <w:t xml:space="preserve">needs to </w:t>
      </w:r>
      <w:r w:rsidRPr="00C11308">
        <w:t xml:space="preserve">be sent </w:t>
      </w:r>
      <w:r>
        <w:t xml:space="preserve">to which other subjects </w:t>
      </w:r>
      <w:r w:rsidRPr="00C11308">
        <w:t>after the change.</w:t>
      </w:r>
    </w:p>
    <w:p w:rsidR="00BA75A0" w:rsidRPr="00C11308" w:rsidRDefault="00BA75A0" w:rsidP="00C11308"/>
    <w:p w:rsidR="00BA75A0" w:rsidRDefault="00BA75A0" w:rsidP="00C11308">
      <w:r w:rsidRPr="00C11308">
        <w:t>In addition to th</w:t>
      </w:r>
      <w:r>
        <w:t>e previously mentioned adjustments to</w:t>
      </w:r>
      <w:r w:rsidRPr="00C11308">
        <w:t xml:space="preserve">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>,</w:t>
      </w:r>
      <w:r w:rsidRPr="00C11308">
        <w:t xml:space="preserve"> it may also be necessary to improve the realization of </w:t>
      </w:r>
      <w:r>
        <w:t xml:space="preserve">the </w:t>
      </w:r>
      <w:r w:rsidRPr="00C11308">
        <w:t>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>
        <w:t>, especially</w:t>
      </w:r>
      <w:r w:rsidRPr="00C11308">
        <w:t xml:space="preserve"> </w:t>
      </w:r>
      <w:r>
        <w:t>through the</w:t>
      </w:r>
      <w:r w:rsidRPr="00C11308">
        <w:t xml:space="preserve"> us</w:t>
      </w:r>
      <w:r>
        <w:t>e</w:t>
      </w:r>
      <w:r w:rsidRPr="00C11308">
        <w:t xml:space="preserve"> </w:t>
      </w:r>
      <w:r>
        <w:t xml:space="preserve">of a </w:t>
      </w:r>
      <w:r w:rsidRPr="00C11308">
        <w:t>suitable communication</w:t>
      </w:r>
      <w:r>
        <w:t xml:space="preserve"> medium</w:t>
      </w:r>
      <w:r w:rsidRPr="00C11308">
        <w:t xml:space="preserve">. </w:t>
      </w:r>
      <w:r>
        <w:t>I</w:t>
      </w:r>
      <w:r w:rsidRPr="00C11308">
        <w:t xml:space="preserve">n the organizational environment </w:t>
      </w:r>
      <w:r>
        <w:t xml:space="preserve">this could mean that </w:t>
      </w:r>
      <w:r w:rsidRPr="00C11308">
        <w:t>personal or cultural barriers</w:t>
      </w:r>
      <w:r>
        <w:t xml:space="preserve"> need to be eliminated</w:t>
      </w:r>
      <w:r w:rsidRPr="00C11308">
        <w:t>. Cultural b</w:t>
      </w:r>
      <w:r>
        <w:t xml:space="preserve">arriers can represent </w:t>
      </w:r>
      <w:r w:rsidRPr="00C11308">
        <w:t xml:space="preserve">a </w:t>
      </w:r>
      <w:r>
        <w:t>major</w:t>
      </w:r>
      <w:r w:rsidRPr="00C11308">
        <w:t xml:space="preserve">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challenge, especially in the case of cross-organizational </w:t>
      </w:r>
      <w:r w:rsidRPr="00C11308">
        <w:t xml:space="preserve">processes. Technical </w:t>
      </w:r>
      <w:r>
        <w:t>aids,</w:t>
      </w:r>
      <w:r w:rsidRPr="00C11308">
        <w:t xml:space="preserve"> such as e-mail or workflow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workflow</w:instrText>
      </w:r>
      <w:r>
        <w:instrText xml:space="preserve">" </w:instrText>
      </w:r>
      <w:r>
        <w:fldChar w:fldCharType="end"/>
      </w:r>
      <w:r w:rsidRPr="00C11308">
        <w:t xml:space="preserve"> system</w:t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 w:rsidRPr="00C11308">
        <w:t>s</w:t>
      </w:r>
      <w:r>
        <w:t>,</w:t>
      </w:r>
      <w:r w:rsidRPr="00C11308">
        <w:t xml:space="preserve"> </w:t>
      </w:r>
      <w:r>
        <w:t xml:space="preserve">can </w:t>
      </w:r>
      <w:r w:rsidRPr="00C11308">
        <w:t xml:space="preserve">help </w:t>
      </w:r>
      <w:r>
        <w:t>to simplify</w:t>
      </w:r>
      <w:r w:rsidRPr="00C11308">
        <w:t xml:space="preserve"> </w:t>
      </w:r>
      <w:r>
        <w:t xml:space="preserve">the </w:t>
      </w:r>
      <w:r w:rsidRPr="00C11308">
        <w:t>communication</w:t>
      </w:r>
      <w:r>
        <w:t xml:space="preserve"> from a technical perspective</w:t>
      </w:r>
      <w:r w:rsidRPr="00C11308">
        <w:t>. Sending a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object</w:instrText>
      </w:r>
      <w:r>
        <w:instrText xml:space="preserve">" </w:instrText>
      </w:r>
      <w:r>
        <w:fldChar w:fldCharType="end"/>
      </w:r>
      <w:r w:rsidRPr="00C11308">
        <w:t xml:space="preserve"> by e-mail </w:t>
      </w:r>
      <w:r>
        <w:t>involves</w:t>
      </w:r>
      <w:r w:rsidRPr="00C11308">
        <w:t xml:space="preserve"> less </w:t>
      </w:r>
      <w:r>
        <w:t>effort</w:t>
      </w:r>
      <w:r w:rsidRPr="00C11308">
        <w:t xml:space="preserve"> than sending a paper form. Thus,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C11308">
        <w:t xml:space="preserve">es and the associated communication </w:t>
      </w:r>
      <w:r>
        <w:t xml:space="preserve">are </w:t>
      </w:r>
      <w:r w:rsidRPr="00C11308">
        <w:t>increasingly realized through appropriate IT infras</w:t>
      </w:r>
      <w:r>
        <w:t>tructure (see Chapter 10</w:t>
      </w:r>
      <w:r w:rsidRPr="00C11308">
        <w:t>).</w:t>
      </w:r>
    </w:p>
    <w:p w:rsidR="00BA75A0" w:rsidRPr="00C11308" w:rsidRDefault="00BA75A0" w:rsidP="00C11308"/>
    <w:p w:rsidR="00BA75A0" w:rsidRPr="00C11308" w:rsidRDefault="00BA75A0" w:rsidP="00C11308">
      <w:r>
        <w:t xml:space="preserve">In the case of the </w:t>
      </w:r>
      <w:r w:rsidRPr="00C11308">
        <w:t xml:space="preserve">business </w:t>
      </w:r>
      <w:r>
        <w:t xml:space="preserve">trip application process, </w:t>
      </w:r>
      <w:r w:rsidRPr="00C11308">
        <w:t xml:space="preserve">travel documents (tickets, hotel vouchers, etc.) </w:t>
      </w:r>
      <w:r>
        <w:t xml:space="preserve">are sent </w:t>
      </w:r>
      <w:r w:rsidRPr="00C11308">
        <w:t>to the employee</w:t>
      </w:r>
      <w:r>
        <w:t xml:space="preserve"> by conventional mail</w:t>
      </w:r>
      <w:r w:rsidRPr="00C11308">
        <w:t xml:space="preserve">. </w:t>
      </w:r>
      <w:r>
        <w:t xml:space="preserve">Accordingly, for each business trip </w:t>
      </w:r>
      <w:r w:rsidRPr="00C11308">
        <w:t>request</w:t>
      </w:r>
      <w:r>
        <w:t>,</w:t>
      </w:r>
      <w:r w:rsidRPr="00C11308">
        <w:t xml:space="preserve"> considerable costs</w:t>
      </w:r>
      <w:r>
        <w:t xml:space="preserve"> occur</w:t>
      </w:r>
      <w:r w:rsidRPr="00C11308">
        <w:t xml:space="preserve">. The process </w:t>
      </w:r>
      <w:r>
        <w:t>could be</w:t>
      </w:r>
      <w:r w:rsidRPr="00C11308">
        <w:t xml:space="preserve"> changed </w:t>
      </w:r>
      <w:r>
        <w:t xml:space="preserve">in such a way </w:t>
      </w:r>
      <w:r w:rsidRPr="00C11308">
        <w:t>that only online tickets are ordered</w:t>
      </w:r>
      <w:r>
        <w:t>. Hence</w:t>
      </w:r>
      <w:r w:rsidRPr="00C11308">
        <w:t xml:space="preserve">, </w:t>
      </w:r>
      <w:r>
        <w:t xml:space="preserve">the tickets could then be sent to </w:t>
      </w:r>
      <w:r w:rsidRPr="00C11308">
        <w:t xml:space="preserve">the employees much quicker and </w:t>
      </w:r>
      <w:r>
        <w:t xml:space="preserve">at almost no </w:t>
      </w:r>
      <w:r w:rsidRPr="00C11308">
        <w:t>cost by e-mail.</w:t>
      </w:r>
    </w:p>
    <w:p w:rsidR="00BA75A0" w:rsidRPr="00C11308" w:rsidRDefault="00BA75A0" w:rsidP="00843F80">
      <w:pPr>
        <w:pStyle w:val="heading3"/>
      </w:pPr>
      <w:r w:rsidRPr="00C11308">
        <w:t xml:space="preserve">8.7.3 Restructuring </w:t>
      </w:r>
      <w:r>
        <w:t>S</w:t>
      </w:r>
      <w:r w:rsidRPr="00C11308">
        <w:t xml:space="preserve">ubject </w:t>
      </w:r>
      <w:r>
        <w:t>B</w:t>
      </w:r>
      <w:r w:rsidRPr="00C11308">
        <w:t>ehavior</w:t>
      </w:r>
      <w:r>
        <w:fldChar w:fldCharType="begin"/>
      </w:r>
      <w:r>
        <w:instrText xml:space="preserve"> XE "s</w:instrText>
      </w:r>
      <w:r w:rsidRPr="00845C23">
        <w:instrText xml:space="preserve">ubject </w:instrText>
      </w:r>
      <w:r>
        <w:instrText>b</w:instrText>
      </w:r>
      <w:r w:rsidRPr="00845C23">
        <w:instrText>ehavior</w:instrText>
      </w:r>
      <w:r>
        <w:instrText xml:space="preserve">" </w:instrText>
      </w:r>
      <w:r>
        <w:fldChar w:fldCharType="end"/>
      </w:r>
    </w:p>
    <w:p w:rsidR="00BA75A0" w:rsidRDefault="00BA75A0" w:rsidP="00C11308">
      <w:r w:rsidRPr="00C11308">
        <w:t>An extensive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 approach is the complete redesign of the subject structure.</w:t>
      </w:r>
      <w:r>
        <w:t xml:space="preserve"> </w:t>
      </w:r>
      <w:r w:rsidRPr="00C11308">
        <w:t>The existing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and activity</w:t>
      </w:r>
      <w:r>
        <w:fldChar w:fldCharType="begin"/>
      </w:r>
      <w:r>
        <w:instrText xml:space="preserve"> XE "</w:instrText>
      </w:r>
      <w:r w:rsidRPr="00E00428">
        <w:instrText>activity</w:instrText>
      </w:r>
      <w:r>
        <w:instrText xml:space="preserve">" </w:instrText>
      </w:r>
      <w:r>
        <w:fldChar w:fldCharType="end"/>
      </w:r>
      <w:r>
        <w:t xml:space="preserve"> </w:t>
      </w:r>
      <w:r w:rsidRPr="00C11308">
        <w:t xml:space="preserve">structures are thereby completely dissolved and redefined. This corresponds to a radical, far-reaching reorganization of the company, which Hammer and Champy </w:t>
      </w:r>
      <w:r>
        <w:t xml:space="preserve">have introduced </w:t>
      </w:r>
      <w:r w:rsidRPr="00C11308">
        <w:t>as Business Process Reengineering</w:t>
      </w:r>
      <w:r>
        <w:fldChar w:fldCharType="begin"/>
      </w:r>
      <w:r>
        <w:instrText xml:space="preserve"> XE "</w:instrText>
      </w:r>
      <w:r w:rsidRPr="00E00428">
        <w:instrText>Business Process Reengineering</w:instrText>
      </w:r>
      <w:r>
        <w:instrText xml:space="preserve">" </w:instrText>
      </w:r>
      <w:r>
        <w:fldChar w:fldCharType="end"/>
      </w:r>
      <w:r w:rsidRPr="00C11308">
        <w:t xml:space="preserve"> (BPR) (</w:t>
      </w:r>
      <w:r>
        <w:t>cf</w:t>
      </w:r>
      <w:r w:rsidRPr="00C11308">
        <w:t>. [Hammer et al. 1993]). This shoul</w:t>
      </w:r>
      <w:r>
        <w:t>d be applied in situations where</w:t>
      </w:r>
      <w:r w:rsidRPr="00C11308">
        <w:t xml:space="preserve"> short-term changes</w:t>
      </w:r>
      <w:r>
        <w:t xml:space="preserve"> no longer seem adequate</w:t>
      </w:r>
      <w:r w:rsidRPr="00C11308">
        <w:t>.</w:t>
      </w:r>
      <w:r>
        <w:t xml:space="preserve"> </w:t>
      </w:r>
      <w:r w:rsidRPr="00C11308">
        <w:t>A complete reorganization of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C11308">
        <w:t xml:space="preserve">es </w:t>
      </w:r>
      <w:r>
        <w:t xml:space="preserve">should </w:t>
      </w:r>
      <w:r w:rsidRPr="00C11308">
        <w:t xml:space="preserve">enable cost and quality improvements, </w:t>
      </w:r>
      <w:r>
        <w:t>because</w:t>
      </w:r>
      <w:r w:rsidRPr="00C11308">
        <w:t xml:space="preserve"> single or multiple processes </w:t>
      </w:r>
      <w:r>
        <w:t>are rebuilt from the ground up</w:t>
      </w:r>
      <w:r w:rsidRPr="00C11308">
        <w:t>.</w:t>
      </w:r>
    </w:p>
    <w:p w:rsidR="00BA75A0" w:rsidRPr="00C11308" w:rsidRDefault="00BA75A0" w:rsidP="00C11308"/>
    <w:p w:rsidR="00BA75A0" w:rsidRPr="00C11308" w:rsidRDefault="00BA75A0" w:rsidP="00C11308">
      <w:r w:rsidRPr="00C11308">
        <w:t>However, it is usually a very radical cut in a</w:t>
      </w:r>
      <w:r>
        <w:t>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C11308">
        <w:t xml:space="preserve">. Employees partially lose their </w:t>
      </w:r>
      <w:r>
        <w:t>'</w:t>
      </w:r>
      <w:r w:rsidRPr="00C11308">
        <w:t>identity</w:t>
      </w:r>
      <w:r>
        <w:t>'</w:t>
      </w:r>
      <w:r w:rsidRPr="00C11308">
        <w:t xml:space="preserve"> because transfers take place, responsibilities </w:t>
      </w:r>
      <w:r>
        <w:t xml:space="preserve">are shifted, </w:t>
      </w:r>
      <w:r w:rsidRPr="00C11308">
        <w:t>and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C11308">
        <w:t>s are outsource</w:t>
      </w:r>
      <w:r>
        <w:t>d to external service</w:t>
      </w:r>
      <w:r>
        <w:fldChar w:fldCharType="begin"/>
      </w:r>
      <w:r>
        <w:instrText xml:space="preserve"> XE "</w:instrText>
      </w:r>
      <w:r w:rsidRPr="001E1383">
        <w:instrText>service</w:instrText>
      </w:r>
      <w:r>
        <w:instrText xml:space="preserve">" </w:instrText>
      </w:r>
      <w:r>
        <w:fldChar w:fldCharType="end"/>
      </w:r>
      <w:r>
        <w:t xml:space="preserve"> providers,</w:t>
      </w:r>
      <w:r w:rsidRPr="00C11308">
        <w:t xml:space="preserve"> etc. </w:t>
      </w:r>
      <w:r>
        <w:t>In this way, a wealth of</w:t>
      </w:r>
      <w:r w:rsidRPr="00C11308">
        <w:t xml:space="preserve"> experience </w:t>
      </w:r>
      <w:r>
        <w:t xml:space="preserve">may be lost, and </w:t>
      </w:r>
      <w:r w:rsidRPr="00C11308">
        <w:t>great uncertainty</w:t>
      </w:r>
      <w:r>
        <w:t xml:space="preserve"> created within the organization</w:t>
      </w:r>
      <w:r w:rsidRPr="00C11308">
        <w:t>.</w:t>
      </w:r>
      <w:r>
        <w:t xml:space="preserve"> Moreover, organizations cannot be seen as bare frameworks</w:t>
      </w:r>
      <w:r w:rsidRPr="00C11308">
        <w:t xml:space="preserve">. Processes </w:t>
      </w:r>
      <w:r>
        <w:t>have</w:t>
      </w:r>
      <w:r w:rsidRPr="00C11308">
        <w:t xml:space="preserve"> to </w:t>
      </w:r>
      <w:r>
        <w:t>fit</w:t>
      </w:r>
      <w:r w:rsidRPr="00C11308">
        <w:t xml:space="preserve"> to </w:t>
      </w:r>
      <w:r>
        <w:t>a certain</w:t>
      </w:r>
      <w:r w:rsidRPr="00C11308">
        <w:t xml:space="preserve"> extent to the existing organizational structure</w:t>
      </w:r>
      <w:r>
        <w:fldChar w:fldCharType="begin"/>
      </w:r>
      <w:r>
        <w:instrText xml:space="preserve"> XE "</w:instrText>
      </w:r>
      <w:r w:rsidRPr="00D13E13">
        <w:instrText>organizational structure</w:instrText>
      </w:r>
      <w:r>
        <w:instrText xml:space="preserve">" </w:instrText>
      </w:r>
      <w:r>
        <w:fldChar w:fldCharType="end"/>
      </w:r>
      <w:r w:rsidRPr="00C11308">
        <w:t>, staffing</w:t>
      </w:r>
      <w:r>
        <w:t>,</w:t>
      </w:r>
      <w:r w:rsidRPr="00C11308">
        <w:t xml:space="preserve"> and infrastructure. </w:t>
      </w:r>
      <w:r>
        <w:t xml:space="preserve">To </w:t>
      </w:r>
      <w:r w:rsidRPr="00C11308">
        <w:t xml:space="preserve">completely </w:t>
      </w:r>
      <w:r>
        <w:t xml:space="preserve">rebuild all of these from the ground up would be a very expensive and a time consuming endeavor. Moreover, it is </w:t>
      </w:r>
      <w:r w:rsidRPr="00C11308">
        <w:t xml:space="preserve">often unrealistic. </w:t>
      </w:r>
      <w:r>
        <w:t>Business Process Reengineering (</w:t>
      </w:r>
      <w:r w:rsidRPr="00C11308">
        <w:t>BPR</w:t>
      </w:r>
      <w:r>
        <w:t>)</w:t>
      </w:r>
      <w:r w:rsidRPr="00C11308">
        <w:t xml:space="preserve"> is </w:t>
      </w:r>
      <w:r>
        <w:t>controversially</w:t>
      </w:r>
      <w:r w:rsidRPr="00C11308">
        <w:t xml:space="preserve"> discussed</w:t>
      </w:r>
      <w:r>
        <w:t xml:space="preserve">, as a result of the above-mentioned </w:t>
      </w:r>
      <w:r w:rsidRPr="00C11308">
        <w:t>advantages and disadvantages (</w:t>
      </w:r>
      <w:r>
        <w:t xml:space="preserve">cf. </w:t>
      </w:r>
      <w:r w:rsidRPr="00C11308">
        <w:t>[Fischer 2006, p.</w:t>
      </w:r>
      <w:r>
        <w:t xml:space="preserve"> </w:t>
      </w:r>
      <w:r w:rsidRPr="00C11308">
        <w:t>22]).</w:t>
      </w:r>
    </w:p>
    <w:p w:rsidR="00BA75A0" w:rsidRDefault="00BA75A0" w:rsidP="00843F80">
      <w:pPr>
        <w:pStyle w:val="Important"/>
      </w:pPr>
      <w:r>
        <w:t>Reengineering is the rigorous redesign of subject behavior</w:t>
      </w:r>
      <w:r>
        <w:fldChar w:fldCharType="begin"/>
      </w:r>
      <w:r>
        <w:instrText xml:space="preserve"> XE "</w:instrText>
      </w:r>
      <w:r w:rsidRPr="00845C23">
        <w:instrText>subject behavior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>. It can lead to incompatibilities with the way of thinking and the work styles of concerned 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>s, if they are not actively involved.</w:t>
      </w:r>
    </w:p>
    <w:p w:rsidR="00BA75A0" w:rsidRPr="00C11308" w:rsidRDefault="00BA75A0" w:rsidP="00C11308">
      <w:r w:rsidRPr="00C11308">
        <w:t>Possible reason</w:t>
      </w:r>
      <w:r>
        <w:t>s</w:t>
      </w:r>
      <w:r w:rsidRPr="00C11308">
        <w:t xml:space="preserve"> for a rigorous approach are:</w:t>
      </w:r>
    </w:p>
    <w:p w:rsidR="00BA75A0" w:rsidRPr="00C11308" w:rsidRDefault="00BA75A0" w:rsidP="00C65ABF">
      <w:pPr>
        <w:pStyle w:val="BulletItem"/>
      </w:pPr>
      <w:r>
        <w:t>Due to</w:t>
      </w:r>
      <w:r w:rsidRPr="00C11308">
        <w:t xml:space="preserve"> chang</w:t>
      </w:r>
      <w:r>
        <w:t xml:space="preserve">es in </w:t>
      </w:r>
      <w:r w:rsidRPr="00C11308">
        <w:t xml:space="preserve">the personnel structure, certain subjects </w:t>
      </w:r>
      <w:r>
        <w:t>can no longer be engaged</w:t>
      </w:r>
      <w:r w:rsidRPr="00C11308">
        <w:t xml:space="preserve">. </w:t>
      </w:r>
      <w:r>
        <w:t xml:space="preserve">Continuing </w:t>
      </w:r>
      <w:r w:rsidRPr="00C11308">
        <w:t>work as usual</w:t>
      </w:r>
      <w:r>
        <w:t xml:space="preserve"> </w:t>
      </w:r>
      <w:r w:rsidRPr="00C11308">
        <w:t>is not possible</w:t>
      </w:r>
      <w:r>
        <w:t>;</w:t>
      </w:r>
      <w:r w:rsidRPr="00C11308">
        <w:t xml:space="preserve"> the subjects </w:t>
      </w:r>
      <w:r>
        <w:t xml:space="preserve">need to be </w:t>
      </w:r>
      <w:r w:rsidRPr="00C11308">
        <w:t xml:space="preserve">completely </w:t>
      </w:r>
      <w:r>
        <w:t>reassigned</w:t>
      </w:r>
      <w:r w:rsidRPr="00C11308">
        <w:t>.</w:t>
      </w:r>
    </w:p>
    <w:p w:rsidR="00BA75A0" w:rsidRPr="00C11308" w:rsidRDefault="00BA75A0" w:rsidP="00C65ABF">
      <w:pPr>
        <w:pStyle w:val="BulletItem"/>
      </w:pPr>
      <w:r>
        <w:t>Q</w:t>
      </w:r>
      <w:r w:rsidRPr="00C11308">
        <w:t xml:space="preserve">ualifications of subject </w:t>
      </w:r>
      <w:r>
        <w:t>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 xml:space="preserve">s </w:t>
      </w:r>
      <w:r w:rsidRPr="00C11308">
        <w:t xml:space="preserve">are not sufficient to </w:t>
      </w:r>
      <w:r>
        <w:t xml:space="preserve">accomplish </w:t>
      </w:r>
      <w:r w:rsidRPr="00C11308">
        <w:t>the required tas</w:t>
      </w:r>
      <w:r>
        <w:t>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 xml:space="preserve">s. By reorganizing, </w:t>
      </w:r>
      <w:r w:rsidRPr="00C11308">
        <w:t>the tasks will be widely redistributed.</w:t>
      </w:r>
    </w:p>
    <w:p w:rsidR="00BA75A0" w:rsidRPr="00C11308" w:rsidRDefault="00BA75A0" w:rsidP="00C65ABF">
      <w:pPr>
        <w:pStyle w:val="BulletItem"/>
      </w:pPr>
      <w:r>
        <w:t xml:space="preserve">Requirements are derived </w:t>
      </w:r>
      <w:r w:rsidRPr="00C11308">
        <w:t xml:space="preserve">from process standards </w:t>
      </w:r>
      <w:r>
        <w:t>for specific roles. These r</w:t>
      </w:r>
      <w:r w:rsidRPr="00C11308">
        <w:t>oles are not yet available in this form</w:t>
      </w:r>
      <w:r>
        <w:t xml:space="preserve"> in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C11308">
        <w:t xml:space="preserve">. A </w:t>
      </w:r>
      <w:r>
        <w:t xml:space="preserve">mapping </w:t>
      </w:r>
      <w:r w:rsidRPr="00C11308">
        <w:t xml:space="preserve">of the current functions </w:t>
      </w:r>
      <w:r>
        <w:t xml:space="preserve">to </w:t>
      </w:r>
      <w:r w:rsidRPr="00C11308">
        <w:t xml:space="preserve">the new roles </w:t>
      </w:r>
      <w:r>
        <w:t>seems too</w:t>
      </w:r>
      <w:r w:rsidRPr="00C11308">
        <w:t xml:space="preserve"> difficult.</w:t>
      </w:r>
    </w:p>
    <w:p w:rsidR="00BA75A0" w:rsidRPr="00C11308" w:rsidRDefault="00BA75A0" w:rsidP="00C65ABF">
      <w:pPr>
        <w:pStyle w:val="BulletItem"/>
      </w:pPr>
      <w:r>
        <w:t xml:space="preserve">The </w:t>
      </w:r>
      <w:r w:rsidRPr="00C11308">
        <w:t xml:space="preserve">maturity of the process has </w:t>
      </w:r>
      <w:r>
        <w:t xml:space="preserve">decreased </w:t>
      </w:r>
      <w:r w:rsidRPr="00C11308">
        <w:t>and simple improvement</w:t>
      </w:r>
      <w:r>
        <w:t xml:space="preserve"> measures are no longer sufficient—so that </w:t>
      </w:r>
      <w:r w:rsidRPr="00C11308">
        <w:t xml:space="preserve">the management </w:t>
      </w:r>
      <w:r>
        <w:t>decides</w:t>
      </w:r>
      <w:r w:rsidRPr="00C11308">
        <w:t xml:space="preserve"> to redefine the process from </w:t>
      </w:r>
      <w:r>
        <w:t>the ground up</w:t>
      </w:r>
      <w:r w:rsidRPr="00C11308">
        <w:t>.</w:t>
      </w:r>
    </w:p>
    <w:p w:rsidR="00BA75A0" w:rsidRDefault="00BA75A0" w:rsidP="00C11308">
      <w:r w:rsidRPr="00C11308">
        <w:t xml:space="preserve">In the example of </w:t>
      </w:r>
      <w:r>
        <w:t>the business trip application</w:t>
      </w:r>
      <w:r w:rsidRPr="00C11308">
        <w:t xml:space="preserve">, the management could decide </w:t>
      </w:r>
      <w:r>
        <w:t>that processes not critical to business success, i.e., support process</w:t>
      </w:r>
      <w:r>
        <w:fldChar w:fldCharType="begin"/>
      </w:r>
      <w:r>
        <w:instrText xml:space="preserve"> XE "</w:instrText>
      </w:r>
      <w:r w:rsidRPr="00845C23">
        <w:instrText>support process</w:instrText>
      </w:r>
      <w:r>
        <w:instrText xml:space="preserve">" </w:instrText>
      </w:r>
      <w:r>
        <w:fldChar w:fldCharType="end"/>
      </w:r>
      <w:r>
        <w:t>es</w:t>
      </w:r>
      <w:r w:rsidRPr="00C11308">
        <w:t>, including the</w:t>
      </w:r>
      <w:r>
        <w:t xml:space="preserve"> business</w:t>
      </w:r>
      <w:r w:rsidRPr="00C11308">
        <w:t xml:space="preserve"> </w:t>
      </w:r>
      <w:r>
        <w:t xml:space="preserve">trip application process, will be run via </w:t>
      </w:r>
      <w:r w:rsidRPr="00C11308">
        <w:t>a service</w:t>
      </w:r>
      <w:r>
        <w:fldChar w:fldCharType="begin"/>
      </w:r>
      <w:r>
        <w:instrText xml:space="preserve"> XE "</w:instrText>
      </w:r>
      <w:r w:rsidRPr="001E1383">
        <w:instrText>service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>desk of an outsourced service provider</w:t>
      </w:r>
      <w:r w:rsidRPr="00C11308">
        <w:t xml:space="preserve">. </w:t>
      </w:r>
      <w:r>
        <w:t>The c</w:t>
      </w:r>
      <w:r w:rsidRPr="00C11308">
        <w:t xml:space="preserve">onsequence would be the dissolution of the </w:t>
      </w:r>
      <w:r>
        <w:t xml:space="preserve">travel office, </w:t>
      </w:r>
      <w:r w:rsidRPr="00C11308">
        <w:t xml:space="preserve">and </w:t>
      </w:r>
      <w:r>
        <w:t xml:space="preserve">booking through travel agencies which have been commissioned by the external service provider, but are unknown </w:t>
      </w:r>
      <w:r w:rsidRPr="00C11308">
        <w:t>to the company.</w:t>
      </w:r>
      <w:r>
        <w:t xml:space="preserve"> </w:t>
      </w:r>
      <w:r w:rsidRPr="00C11308">
        <w:t xml:space="preserve">This would </w:t>
      </w:r>
      <w:r>
        <w:t xml:space="preserve">correspond to </w:t>
      </w:r>
      <w:r w:rsidRPr="00C11308">
        <w:t xml:space="preserve">a far-reaching transformation of the </w:t>
      </w:r>
      <w:r>
        <w:t xml:space="preserve">business trip application </w:t>
      </w:r>
      <w:r w:rsidRPr="00C11308">
        <w:t>process</w:t>
      </w:r>
      <w:r>
        <w:t>,</w:t>
      </w:r>
      <w:r w:rsidRPr="00C11308">
        <w:t xml:space="preserve"> involving the release and </w:t>
      </w:r>
      <w:r>
        <w:t xml:space="preserve">reassignment </w:t>
      </w:r>
      <w:r w:rsidRPr="00C11308">
        <w:t>of staff</w:t>
      </w:r>
      <w:r>
        <w:t>,</w:t>
      </w:r>
      <w:r w:rsidRPr="00C11308">
        <w:t xml:space="preserve"> at least in the travel</w:t>
      </w:r>
      <w:r>
        <w:t xml:space="preserve"> office</w:t>
      </w:r>
      <w:r w:rsidRPr="00C11308">
        <w:t>.</w:t>
      </w:r>
    </w:p>
    <w:p w:rsidR="00BA75A0" w:rsidRPr="00C11308" w:rsidRDefault="00BA75A0" w:rsidP="00C11308"/>
    <w:p w:rsidR="00BA75A0" w:rsidRPr="00C11308" w:rsidRDefault="00BA75A0" w:rsidP="00C11308">
      <w:r w:rsidRPr="00C11308">
        <w:t xml:space="preserve">A </w:t>
      </w:r>
      <w:r>
        <w:t>less rigorous</w:t>
      </w:r>
      <w:r w:rsidRPr="00C11308">
        <w:t xml:space="preserve"> form of restructuring activity</w:t>
      </w:r>
      <w:r>
        <w:fldChar w:fldCharType="begin"/>
      </w:r>
      <w:r>
        <w:instrText xml:space="preserve"> XE "</w:instrText>
      </w:r>
      <w:r w:rsidRPr="00E00428">
        <w:instrText>activity</w:instrText>
      </w:r>
      <w:r>
        <w:instrText xml:space="preserve">" </w:instrText>
      </w:r>
      <w:r>
        <w:fldChar w:fldCharType="end"/>
      </w:r>
      <w:r w:rsidRPr="00C11308">
        <w:t xml:space="preserve"> and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C11308">
        <w:t xml:space="preserve"> structures of subjects </w:t>
      </w:r>
      <w:r>
        <w:t xml:space="preserve">is </w:t>
      </w:r>
      <w:r w:rsidRPr="00C11308">
        <w:t>the horizontal reintegration of sub-task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C11308">
        <w:t>s (job enlargement). Th</w:t>
      </w:r>
      <w:r>
        <w:t xml:space="preserve">is leads to a change in </w:t>
      </w:r>
      <w:r w:rsidRPr="00C11308">
        <w:t>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C11308">
        <w:t xml:space="preserve"> of the subjects. Some subjects then perform additional work</w:t>
      </w:r>
      <w:r>
        <w:t xml:space="preserve"> steps</w:t>
      </w:r>
      <w:r w:rsidRPr="00C11308">
        <w:t xml:space="preserve">, others </w:t>
      </w:r>
      <w:r>
        <w:t>fewer</w:t>
      </w:r>
      <w:r w:rsidRPr="00C11308">
        <w:t xml:space="preserve">. This can </w:t>
      </w:r>
      <w:r>
        <w:t>lead</w:t>
      </w:r>
      <w:r w:rsidRPr="00C11308">
        <w:t xml:space="preserve"> to the </w:t>
      </w:r>
      <w:r>
        <w:t>complete dis</w:t>
      </w:r>
      <w:r w:rsidRPr="00C11308">
        <w:t xml:space="preserve">solution of a subject </w:t>
      </w:r>
      <w:r>
        <w:t>in an associated process</w:t>
      </w:r>
      <w:r w:rsidRPr="00C11308">
        <w:t xml:space="preserve">, </w:t>
      </w:r>
      <w:r>
        <w:t xml:space="preserve">namely </w:t>
      </w:r>
      <w:r w:rsidRPr="00C11308">
        <w:t xml:space="preserve">when all </w:t>
      </w:r>
      <w:r>
        <w:t xml:space="preserve">of </w:t>
      </w:r>
      <w:r w:rsidRPr="00C11308">
        <w:t xml:space="preserve">its </w:t>
      </w:r>
      <w:r>
        <w:t xml:space="preserve">corresponding </w:t>
      </w:r>
      <w:r w:rsidRPr="00C11308">
        <w:t xml:space="preserve">activities can be shifted to other process participants. </w:t>
      </w:r>
      <w:r>
        <w:t xml:space="preserve">Such a move </w:t>
      </w:r>
      <w:r w:rsidRPr="00C11308">
        <w:t xml:space="preserve">requires </w:t>
      </w:r>
      <w:r>
        <w:t>empowering other subjects to accomplish tasks</w:t>
      </w:r>
      <w:r w:rsidRPr="00C11308">
        <w:t xml:space="preserve"> </w:t>
      </w:r>
      <w:r>
        <w:t xml:space="preserve">new to them </w:t>
      </w:r>
      <w:r w:rsidRPr="00C11308">
        <w:t>(e</w:t>
      </w:r>
      <w:r>
        <w:t>.</w:t>
      </w:r>
      <w:r w:rsidRPr="00C11308">
        <w:t>g</w:t>
      </w:r>
      <w:r>
        <w:t>.,</w:t>
      </w:r>
      <w:r w:rsidRPr="00C11308">
        <w:t xml:space="preserve"> through training and adequate IT support).</w:t>
      </w:r>
      <w:r>
        <w:t xml:space="preserve"> </w:t>
      </w:r>
      <w:r w:rsidRPr="00C11308">
        <w:t xml:space="preserve">As a result of </w:t>
      </w:r>
      <w:r>
        <w:t xml:space="preserve">this kind of </w:t>
      </w:r>
      <w:r w:rsidRPr="00C11308">
        <w:t>reintegration</w:t>
      </w:r>
      <w:r>
        <w:t>,</w:t>
      </w:r>
      <w:r w:rsidRPr="00C11308">
        <w:t xml:space="preserve"> communica</w:t>
      </w:r>
      <w:r>
        <w:t>tion steps, interfaces, latency,</w:t>
      </w:r>
      <w:r w:rsidRPr="00C11308">
        <w:t xml:space="preserve"> etc.</w:t>
      </w:r>
      <w:r>
        <w:t xml:space="preserve"> can be omitted</w:t>
      </w:r>
      <w:r w:rsidRPr="00C11308">
        <w:t>.</w:t>
      </w:r>
    </w:p>
    <w:p w:rsidR="00BA75A0" w:rsidRPr="00C11308" w:rsidRDefault="00BA75A0" w:rsidP="00C65ABF">
      <w:pPr>
        <w:pStyle w:val="heading3"/>
      </w:pPr>
      <w:r>
        <w:t>8.7.4 Improving B</w:t>
      </w:r>
      <w:r w:rsidRPr="00C11308">
        <w:t xml:space="preserve">usiness </w:t>
      </w:r>
      <w:r>
        <w:t>O</w:t>
      </w:r>
      <w:r w:rsidRPr="00C11308">
        <w:t>bject</w:t>
      </w:r>
      <w:r>
        <w:fldChar w:fldCharType="begin"/>
      </w:r>
      <w:r>
        <w:instrText xml:space="preserve"> XE "b</w:instrText>
      </w:r>
      <w:r w:rsidRPr="005D2A66">
        <w:instrText xml:space="preserve">usiness </w:instrText>
      </w:r>
      <w:r>
        <w:instrText>o</w:instrText>
      </w:r>
      <w:r w:rsidRPr="005D2A66">
        <w:instrText>bject</w:instrText>
      </w:r>
      <w:r>
        <w:instrText xml:space="preserve">" </w:instrText>
      </w:r>
      <w:r>
        <w:fldChar w:fldCharType="end"/>
      </w:r>
      <w:r w:rsidRPr="00C11308">
        <w:t>s</w:t>
      </w:r>
    </w:p>
    <w:p w:rsidR="00BA75A0" w:rsidRDefault="00BA75A0" w:rsidP="00C11308">
      <w:r>
        <w:t xml:space="preserve">For </w:t>
      </w:r>
      <w:r w:rsidRPr="00C11308">
        <w:t>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t>s,</w:t>
      </w:r>
      <w:r w:rsidRPr="00C11308">
        <w:t xml:space="preserve"> </w:t>
      </w:r>
      <w:r>
        <w:t xml:space="preserve">it is </w:t>
      </w:r>
      <w:r w:rsidRPr="00C11308">
        <w:t xml:space="preserve">already </w:t>
      </w:r>
      <w:r>
        <w:t xml:space="preserve">needs to be ensured in the </w:t>
      </w:r>
      <w:r w:rsidRPr="00C11308">
        <w:t>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C11308">
        <w:t xml:space="preserve"> </w:t>
      </w:r>
      <w:r>
        <w:t xml:space="preserve">that </w:t>
      </w:r>
      <w:r w:rsidRPr="00C11308">
        <w:t xml:space="preserve">only data </w:t>
      </w:r>
      <w:r>
        <w:t xml:space="preserve">which are </w:t>
      </w:r>
      <w:r w:rsidRPr="00C11308">
        <w:t xml:space="preserve">actually </w:t>
      </w:r>
      <w:r>
        <w:t>needed are</w:t>
      </w:r>
      <w:r w:rsidRPr="00C11308">
        <w:t xml:space="preserve"> included, and </w:t>
      </w:r>
      <w:r>
        <w:t xml:space="preserve">accordingly, that </w:t>
      </w:r>
      <w:r w:rsidRPr="00C11308">
        <w:t xml:space="preserve">only data </w:t>
      </w:r>
      <w:r>
        <w:t>which is required for</w:t>
      </w:r>
      <w:r w:rsidRPr="00C11308">
        <w:t xml:space="preserve"> other subjects</w:t>
      </w:r>
      <w:r>
        <w:t xml:space="preserve"> to accomplish their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s is sent to them</w:t>
      </w:r>
      <w:r w:rsidRPr="00C11308">
        <w:t xml:space="preserve">. The </w:t>
      </w:r>
      <w:r>
        <w:t xml:space="preserve">concerned </w:t>
      </w:r>
      <w:r w:rsidRPr="00C11308">
        <w:t xml:space="preserve">data need to </w:t>
      </w:r>
      <w:r>
        <w:t>be correct</w:t>
      </w:r>
      <w:r w:rsidRPr="00C11308">
        <w:t xml:space="preserve"> and sufficiently </w:t>
      </w:r>
      <w:r>
        <w:t>detailed</w:t>
      </w:r>
      <w:r w:rsidRPr="00C11308">
        <w:t xml:space="preserve">. By meeting these requirements, considerable effort </w:t>
      </w:r>
      <w:r>
        <w:t xml:space="preserve">in resolving deficiencies </w:t>
      </w:r>
      <w:r w:rsidRPr="00C11308">
        <w:t>can be avoided.</w:t>
      </w:r>
    </w:p>
    <w:p w:rsidR="00BA75A0" w:rsidRPr="00C11308" w:rsidRDefault="00BA75A0" w:rsidP="00C11308"/>
    <w:p w:rsidR="00BA75A0" w:rsidRDefault="00BA75A0" w:rsidP="00C11308">
      <w:r w:rsidRPr="00C11308">
        <w:t>This a</w:t>
      </w:r>
      <w:r>
        <w:t>lso applies to the layout of</w:t>
      </w:r>
      <w:r w:rsidRPr="00C11308">
        <w:t xml:space="preserve"> user interface</w:t>
      </w:r>
      <w:r>
        <w:fldChar w:fldCharType="begin"/>
      </w:r>
      <w:r>
        <w:instrText xml:space="preserve"> XE "</w:instrText>
      </w:r>
      <w:r w:rsidRPr="00845C23">
        <w:instrText>user interface</w:instrText>
      </w:r>
      <w:r>
        <w:instrText xml:space="preserve">" </w:instrText>
      </w:r>
      <w:r>
        <w:fldChar w:fldCharType="end"/>
      </w:r>
      <w:r w:rsidRPr="00C11308">
        <w:t>s of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C11308">
        <w:t xml:space="preserve">s, regardless of whether </w:t>
      </w:r>
      <w:r>
        <w:t xml:space="preserve">they are in </w:t>
      </w:r>
      <w:r w:rsidRPr="00C11308">
        <w:t>paper or electronic form</w:t>
      </w:r>
      <w:r>
        <w:t xml:space="preserve"> (display screens)</w:t>
      </w:r>
      <w:r w:rsidRPr="00C11308">
        <w:t xml:space="preserve">. An ergonomic design </w:t>
      </w:r>
      <w:r>
        <w:t xml:space="preserve">facilitates </w:t>
      </w:r>
      <w:r w:rsidRPr="00C11308">
        <w:t>the manual collection of information</w:t>
      </w:r>
      <w:r>
        <w:t xml:space="preserve"> for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, thereby accelerating </w:t>
      </w:r>
      <w:r w:rsidRPr="00C11308">
        <w:t>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C11308">
        <w:t xml:space="preserve"> completion.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C11308">
        <w:t xml:space="preserve">s </w:t>
      </w:r>
      <w:r>
        <w:t xml:space="preserve">generally </w:t>
      </w:r>
      <w:proofErr w:type="gramStart"/>
      <w:r w:rsidRPr="00C11308">
        <w:t>know</w:t>
      </w:r>
      <w:proofErr w:type="gramEnd"/>
      <w:r w:rsidRPr="00C11308">
        <w:t xml:space="preserve"> </w:t>
      </w:r>
      <w:r>
        <w:t>exactly</w:t>
      </w:r>
      <w:r w:rsidRPr="00C11308">
        <w:t xml:space="preserve"> </w:t>
      </w:r>
      <w:r>
        <w:t xml:space="preserve">how </w:t>
      </w:r>
      <w:r w:rsidRPr="00C11308">
        <w:t>forms an</w:t>
      </w:r>
      <w:r>
        <w:t xml:space="preserve">d input dialogs can be improved. Consequently, </w:t>
      </w:r>
      <w:r w:rsidRPr="00C11308">
        <w:t xml:space="preserve">their </w:t>
      </w:r>
      <w:r>
        <w:t xml:space="preserve">perspective should be shared in </w:t>
      </w:r>
      <w:r w:rsidRPr="00C11308">
        <w:t>any case.</w:t>
      </w:r>
    </w:p>
    <w:p w:rsidR="00BA75A0" w:rsidRPr="00C11308" w:rsidRDefault="00BA75A0" w:rsidP="00C11308"/>
    <w:p w:rsidR="00BA75A0" w:rsidRDefault="00BA75A0" w:rsidP="00C11308">
      <w:r w:rsidRPr="00C11308">
        <w:t xml:space="preserve">The </w:t>
      </w:r>
      <w:r>
        <w:t>way that b</w:t>
      </w:r>
      <w:r w:rsidRPr="00C11308">
        <w:t xml:space="preserve">usiness </w:t>
      </w:r>
      <w:r>
        <w:t>o</w:t>
      </w:r>
      <w:r w:rsidRPr="00C11308">
        <w:t>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C11308">
        <w:t xml:space="preserve">s </w:t>
      </w:r>
      <w:r>
        <w:t xml:space="preserve">are implemented provides </w:t>
      </w:r>
      <w:r w:rsidRPr="00C11308">
        <w:t xml:space="preserve">another approach </w:t>
      </w:r>
      <w:r>
        <w:t>to</w:t>
      </w:r>
      <w:r w:rsidRPr="00C11308">
        <w:t xml:space="preserve">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 w:rsidRPr="00C11308">
        <w:t xml:space="preserve">. </w:t>
      </w:r>
      <w:r>
        <w:t>Here, t</w:t>
      </w:r>
      <w:r w:rsidRPr="00C11308">
        <w:t xml:space="preserve">he replacement of a paper form with an electronic counterpart </w:t>
      </w:r>
      <w:r>
        <w:t xml:space="preserve">could represent </w:t>
      </w:r>
      <w:r w:rsidRPr="00C11308">
        <w:t xml:space="preserve">considerable </w:t>
      </w:r>
      <w:r>
        <w:t xml:space="preserve">potential </w:t>
      </w:r>
      <w:r w:rsidRPr="00C11308">
        <w:t xml:space="preserve">for improvement. This begins with the </w:t>
      </w:r>
      <w:r>
        <w:t xml:space="preserve">more </w:t>
      </w:r>
      <w:r w:rsidRPr="00C11308">
        <w:t xml:space="preserve">simple </w:t>
      </w:r>
      <w:r>
        <w:t xml:space="preserve">methods for </w:t>
      </w:r>
      <w:r w:rsidRPr="00C11308">
        <w:t>filing, copy</w:t>
      </w:r>
      <w:r>
        <w:t>ing, distribution, resubmission,</w:t>
      </w:r>
      <w:r w:rsidRPr="00C11308">
        <w:t xml:space="preserve"> etc.</w:t>
      </w:r>
      <w:r>
        <w:t>,</w:t>
      </w:r>
      <w:r w:rsidRPr="00C11308">
        <w:t xml:space="preserve"> and </w:t>
      </w:r>
      <w:r>
        <w:t>continues with the ability to automatically complete</w:t>
      </w:r>
      <w:r w:rsidRPr="00C11308">
        <w:t xml:space="preserve"> </w:t>
      </w:r>
      <w:r>
        <w:t xml:space="preserve">input fields </w:t>
      </w:r>
      <w:r w:rsidRPr="00C11308">
        <w:t xml:space="preserve">and </w:t>
      </w:r>
      <w:r>
        <w:t xml:space="preserve">check </w:t>
      </w:r>
      <w:r w:rsidRPr="00C11308">
        <w:t>entries for plausibility.</w:t>
      </w:r>
    </w:p>
    <w:p w:rsidR="00BA75A0" w:rsidRPr="00C11308" w:rsidRDefault="00BA75A0" w:rsidP="00C11308"/>
    <w:p w:rsidR="00BA75A0" w:rsidRPr="00C11308" w:rsidRDefault="00BA75A0" w:rsidP="00C11308">
      <w:r>
        <w:t xml:space="preserve">In the case of the </w:t>
      </w:r>
      <w:r w:rsidRPr="00C11308">
        <w:t xml:space="preserve">business </w:t>
      </w:r>
      <w:r>
        <w:t xml:space="preserve">trip application process, the </w:t>
      </w:r>
      <w:r w:rsidRPr="00C11308">
        <w:t xml:space="preserve">name, first name, organizational unit, and availability data of the applicant </w:t>
      </w:r>
      <w:r>
        <w:t>could</w:t>
      </w:r>
      <w:r w:rsidRPr="00C11308">
        <w:t xml:space="preserve"> be automatically transferred into an electronic form. Such information can be obtained using the login information from the </w:t>
      </w:r>
      <w:r>
        <w:t>entries of user directories</w:t>
      </w:r>
      <w:r w:rsidRPr="00C11308">
        <w:t>. A</w:t>
      </w:r>
      <w:r>
        <w:t xml:space="preserve"> plausibility check could prevent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s, e.g., from entering </w:t>
      </w:r>
      <w:r w:rsidRPr="00C11308">
        <w:t>an end date for the trip</w:t>
      </w:r>
      <w:r>
        <w:t xml:space="preserve"> which is prior to </w:t>
      </w:r>
      <w:r w:rsidRPr="00C11308">
        <w:t>the start date.</w:t>
      </w:r>
    </w:p>
    <w:p w:rsidR="00BA75A0" w:rsidRPr="00132727" w:rsidRDefault="00BA75A0" w:rsidP="00C65ABF">
      <w:pPr>
        <w:pStyle w:val="heading2"/>
        <w:rPr>
          <w:lang w:val="de-DE"/>
        </w:rPr>
      </w:pPr>
      <w:r w:rsidRPr="00132727">
        <w:rPr>
          <w:lang w:val="de-DE"/>
        </w:rPr>
        <w:t>8.8 References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[Best et al. 2007]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Best, E., Weth, M., Geschäftsprozesse optimieren, Wiesbaden 2007.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[Bleicher 1991]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Bleicher, K., Organisation: Strategien – Strukturen – Kulturen, Wiesbaden 1991.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[Bosing 2006]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Bosing, K.D., Ausgewählte Methoden der Prozessverbesserung, TFH Wildau, Wiss. Beiträge, Wildau 2006.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[Fischer et al. 2006]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 xml:space="preserve">Fischer, </w:t>
      </w:r>
      <w:proofErr w:type="gramStart"/>
      <w:r w:rsidRPr="00132727">
        <w:rPr>
          <w:rFonts w:eastAsia="CorporateAPro-Regular"/>
          <w:lang w:val="de-DE"/>
        </w:rPr>
        <w:t>H.,</w:t>
      </w:r>
      <w:proofErr w:type="gramEnd"/>
      <w:r w:rsidRPr="00132727">
        <w:rPr>
          <w:rFonts w:eastAsia="CorporateAPro-Regular"/>
          <w:lang w:val="de-DE"/>
        </w:rPr>
        <w:t xml:space="preserve"> Fleischmann, A., Obermeier, S., Geschäftsprozesse realisieren, Wiesbaden 2006.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[Gadatsch 2010]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Gadatsch, A., Grundkurs Geschäftsprozessmanagement, 6th edition, Wiesbaden 2010.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[Hammer et al. 1993]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Champy, M., Hammer, J., Business Reengineering: Die Radikalkur für das Unternehmen, 5th edition, Frankfurt a. M./New York 1993.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[Harrington 1998]</w:t>
      </w:r>
    </w:p>
    <w:p w:rsidR="00BA75A0" w:rsidRDefault="00BA75A0" w:rsidP="00C65ABF">
      <w:pPr>
        <w:pStyle w:val="references"/>
        <w:rPr>
          <w:rFonts w:eastAsia="CorporateAPro-Regular"/>
        </w:rPr>
      </w:pPr>
      <w:r w:rsidRPr="003A6B6B">
        <w:rPr>
          <w:rFonts w:eastAsia="CorporateAPro-Regular"/>
        </w:rPr>
        <w:t xml:space="preserve">Harrington J., Simulation modelling methods, </w:t>
      </w:r>
      <w:proofErr w:type="gramStart"/>
      <w:r w:rsidRPr="003A6B6B">
        <w:rPr>
          <w:rFonts w:eastAsia="CorporateAPro-Regular"/>
        </w:rPr>
        <w:t>An</w:t>
      </w:r>
      <w:proofErr w:type="gramEnd"/>
      <w:r w:rsidRPr="003A6B6B">
        <w:rPr>
          <w:rFonts w:eastAsia="CorporateAPro-Regular"/>
        </w:rPr>
        <w:t xml:space="preserve"> interactive guide to result-based decision,</w:t>
      </w:r>
      <w:r>
        <w:rPr>
          <w:rFonts w:eastAsia="CorporateAPro-Regular"/>
        </w:rPr>
        <w:t xml:space="preserve"> </w:t>
      </w:r>
      <w:r w:rsidRPr="00CE42B9">
        <w:rPr>
          <w:rFonts w:eastAsia="CorporateAPro-Regular"/>
        </w:rPr>
        <w:t>New York 1998.</w:t>
      </w:r>
    </w:p>
    <w:p w:rsidR="00BA75A0" w:rsidRPr="00CE42B9" w:rsidRDefault="00BA75A0" w:rsidP="00C65ABF">
      <w:pPr>
        <w:pStyle w:val="references"/>
        <w:rPr>
          <w:rFonts w:eastAsia="CorporateAPro-Regular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 xml:space="preserve">[Küpper 2011] 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Hans-Jürgen Kupper: Übungsbuch zur Kosten- und Erlösrechnung. 6th edition, Vahlen, München 2011.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[Rosenkranz 2006]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Rosenkranz, F., Geschäftsprozesse, Wiesbaden 2006.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[Schmelzer et al. 2010]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Schmelzer, H., Sesselmann, W., Geschäftsprozessmanagement in der Praxis, 7th edition, München 2010.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[Schulte-Zurhausen 2002]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Schulte-Zurhausen, M., Organisation, München 2002.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[Steinbeck 1995]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Steinbeck, H.-H. (Hrsg.): CIP-KAIZEN</w:t>
      </w:r>
      <w:r>
        <w:rPr>
          <w:rFonts w:eastAsia="CorporateAPro-Regular"/>
        </w:rPr>
        <w:fldChar w:fldCharType="begin"/>
      </w:r>
      <w:r w:rsidRPr="00132727">
        <w:rPr>
          <w:lang w:val="de-DE"/>
        </w:rPr>
        <w:instrText xml:space="preserve"> XE "Kaizen" </w:instrText>
      </w:r>
      <w:r>
        <w:rPr>
          <w:rFonts w:eastAsia="CorporateAPro-Regular"/>
        </w:rPr>
        <w:fldChar w:fldCharType="end"/>
      </w:r>
      <w:r w:rsidRPr="00132727">
        <w:rPr>
          <w:rFonts w:eastAsia="CorporateAPro-Regular"/>
          <w:lang w:val="de-DE"/>
        </w:rPr>
        <w:t>-KVP – die kontinuierliche Verbesserung von Produkt und Prozess, Landsberg 1995.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[Stoger 2005]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Stoger, R., Geschäftsprozesse, Stuttgart 2005.</w:t>
      </w: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</w:p>
    <w:p w:rsidR="00BA75A0" w:rsidRPr="00132727" w:rsidRDefault="00BA75A0" w:rsidP="00C65ABF">
      <w:pPr>
        <w:pStyle w:val="references"/>
        <w:rPr>
          <w:rFonts w:eastAsia="CorporateAPro-Regular"/>
          <w:lang w:val="de-DE"/>
        </w:rPr>
      </w:pPr>
      <w:r w:rsidRPr="00132727">
        <w:rPr>
          <w:rFonts w:eastAsia="CorporateAPro-Regular"/>
          <w:lang w:val="de-DE"/>
        </w:rPr>
        <w:t>[Tomys 1995]</w:t>
      </w:r>
    </w:p>
    <w:p w:rsidR="00BA75A0" w:rsidRPr="00132727" w:rsidRDefault="00BA75A0" w:rsidP="00C65ABF">
      <w:pPr>
        <w:pStyle w:val="references"/>
        <w:rPr>
          <w:lang w:val="de-DE"/>
        </w:rPr>
      </w:pPr>
      <w:r w:rsidRPr="00132727">
        <w:rPr>
          <w:rFonts w:eastAsia="CorporateAPro-Regular"/>
          <w:lang w:val="de-DE"/>
        </w:rPr>
        <w:t>Tomys, A.-K., Kostenorientiertes Qualitätsmanagement, München/Wien 1995.</w:t>
      </w:r>
    </w:p>
    <w:p w:rsidR="0093376D" w:rsidRPr="00132727" w:rsidRDefault="0093376D" w:rsidP="00C65ABF">
      <w:pPr>
        <w:pStyle w:val="references"/>
        <w:rPr>
          <w:lang w:val="de-DE"/>
        </w:rPr>
      </w:pPr>
    </w:p>
    <w:sectPr w:rsidR="0093376D" w:rsidRPr="00132727" w:rsidSect="00347A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orporateAPro-Regular">
    <w:altName w:val="Arial Unicode MS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5">
    <w:nsid w:val="3A631821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6">
    <w:nsid w:val="4A914E6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EC2415B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9">
    <w:nsid w:val="54E75732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11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F801763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6">
    <w:abstractNumId w:val="10"/>
  </w:num>
  <w:num w:numId="7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8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9">
    <w:abstractNumId w:val="2"/>
  </w:num>
  <w:num w:numId="10">
    <w:abstractNumId w:val="11"/>
  </w:num>
  <w:num w:numId="11">
    <w:abstractNumId w:val="4"/>
  </w:num>
  <w:num w:numId="12">
    <w:abstractNumId w:val="7"/>
  </w:num>
  <w:num w:numId="13">
    <w:abstractNumId w:val="8"/>
  </w:num>
  <w:num w:numId="14">
    <w:abstractNumId w:val="6"/>
  </w:num>
  <w:num w:numId="15">
    <w:abstractNumId w:val="9"/>
  </w:num>
  <w:num w:numId="1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attachedTemplate r:id="rId1"/>
  <w:linkStyles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F0976"/>
    <w:rsid w:val="0000022D"/>
    <w:rsid w:val="000027F8"/>
    <w:rsid w:val="000036EB"/>
    <w:rsid w:val="000038FC"/>
    <w:rsid w:val="00005AD9"/>
    <w:rsid w:val="0001147F"/>
    <w:rsid w:val="0001221D"/>
    <w:rsid w:val="00015764"/>
    <w:rsid w:val="00026119"/>
    <w:rsid w:val="0002715A"/>
    <w:rsid w:val="00032A79"/>
    <w:rsid w:val="000365F2"/>
    <w:rsid w:val="000428EC"/>
    <w:rsid w:val="00046259"/>
    <w:rsid w:val="000468F7"/>
    <w:rsid w:val="00050C48"/>
    <w:rsid w:val="00052DD4"/>
    <w:rsid w:val="00053E98"/>
    <w:rsid w:val="00053FBF"/>
    <w:rsid w:val="0006065E"/>
    <w:rsid w:val="00065B23"/>
    <w:rsid w:val="0006727F"/>
    <w:rsid w:val="00071814"/>
    <w:rsid w:val="00072AFF"/>
    <w:rsid w:val="000758E8"/>
    <w:rsid w:val="00075C3C"/>
    <w:rsid w:val="00077ECF"/>
    <w:rsid w:val="0008132F"/>
    <w:rsid w:val="00082609"/>
    <w:rsid w:val="000843A5"/>
    <w:rsid w:val="00085775"/>
    <w:rsid w:val="0008595D"/>
    <w:rsid w:val="00087BBB"/>
    <w:rsid w:val="00092200"/>
    <w:rsid w:val="0009300D"/>
    <w:rsid w:val="000955B1"/>
    <w:rsid w:val="00095AFC"/>
    <w:rsid w:val="000964C5"/>
    <w:rsid w:val="000979F7"/>
    <w:rsid w:val="000A6247"/>
    <w:rsid w:val="000A6441"/>
    <w:rsid w:val="000B3278"/>
    <w:rsid w:val="000B376F"/>
    <w:rsid w:val="000B5932"/>
    <w:rsid w:val="000B60C6"/>
    <w:rsid w:val="000B6317"/>
    <w:rsid w:val="000C28F4"/>
    <w:rsid w:val="000C33D8"/>
    <w:rsid w:val="000C43EC"/>
    <w:rsid w:val="000C4B5B"/>
    <w:rsid w:val="000D0B18"/>
    <w:rsid w:val="000D22DB"/>
    <w:rsid w:val="000E06FA"/>
    <w:rsid w:val="000E23F2"/>
    <w:rsid w:val="000E2D89"/>
    <w:rsid w:val="000E5E14"/>
    <w:rsid w:val="000E70C0"/>
    <w:rsid w:val="000F10B5"/>
    <w:rsid w:val="000F5E90"/>
    <w:rsid w:val="000F6039"/>
    <w:rsid w:val="00100720"/>
    <w:rsid w:val="00107EE2"/>
    <w:rsid w:val="00113E6F"/>
    <w:rsid w:val="00116C2E"/>
    <w:rsid w:val="00122BB4"/>
    <w:rsid w:val="00123430"/>
    <w:rsid w:val="00124094"/>
    <w:rsid w:val="0012784D"/>
    <w:rsid w:val="00132727"/>
    <w:rsid w:val="0013287D"/>
    <w:rsid w:val="00133516"/>
    <w:rsid w:val="00133C39"/>
    <w:rsid w:val="00134E11"/>
    <w:rsid w:val="001401DC"/>
    <w:rsid w:val="0014160A"/>
    <w:rsid w:val="00145DBC"/>
    <w:rsid w:val="00150535"/>
    <w:rsid w:val="00156678"/>
    <w:rsid w:val="00156CB6"/>
    <w:rsid w:val="00161ECD"/>
    <w:rsid w:val="0016227C"/>
    <w:rsid w:val="001622CE"/>
    <w:rsid w:val="00163E70"/>
    <w:rsid w:val="00165803"/>
    <w:rsid w:val="00172404"/>
    <w:rsid w:val="001731CF"/>
    <w:rsid w:val="001779F8"/>
    <w:rsid w:val="00177D4F"/>
    <w:rsid w:val="00180034"/>
    <w:rsid w:val="00183563"/>
    <w:rsid w:val="00185345"/>
    <w:rsid w:val="00190159"/>
    <w:rsid w:val="00191428"/>
    <w:rsid w:val="0019231E"/>
    <w:rsid w:val="001935C3"/>
    <w:rsid w:val="00194365"/>
    <w:rsid w:val="00196042"/>
    <w:rsid w:val="001A4802"/>
    <w:rsid w:val="001A7C1D"/>
    <w:rsid w:val="001B152E"/>
    <w:rsid w:val="001B2124"/>
    <w:rsid w:val="001B5241"/>
    <w:rsid w:val="001B7C9C"/>
    <w:rsid w:val="001C024A"/>
    <w:rsid w:val="001C0971"/>
    <w:rsid w:val="001C0E03"/>
    <w:rsid w:val="001C16B6"/>
    <w:rsid w:val="001C56DB"/>
    <w:rsid w:val="001C72F1"/>
    <w:rsid w:val="001C7DA1"/>
    <w:rsid w:val="001D2F2D"/>
    <w:rsid w:val="001D40A9"/>
    <w:rsid w:val="001D4A75"/>
    <w:rsid w:val="001D4DBD"/>
    <w:rsid w:val="001E02A5"/>
    <w:rsid w:val="001E064A"/>
    <w:rsid w:val="001E0895"/>
    <w:rsid w:val="001E2F30"/>
    <w:rsid w:val="001E493C"/>
    <w:rsid w:val="001F1B6B"/>
    <w:rsid w:val="00201B0F"/>
    <w:rsid w:val="00201E8D"/>
    <w:rsid w:val="0020351E"/>
    <w:rsid w:val="0021024C"/>
    <w:rsid w:val="00212A96"/>
    <w:rsid w:val="00215847"/>
    <w:rsid w:val="002163C6"/>
    <w:rsid w:val="002245A1"/>
    <w:rsid w:val="00226382"/>
    <w:rsid w:val="0022669B"/>
    <w:rsid w:val="00227B03"/>
    <w:rsid w:val="00230D91"/>
    <w:rsid w:val="002319CB"/>
    <w:rsid w:val="00233682"/>
    <w:rsid w:val="00233C8F"/>
    <w:rsid w:val="00234490"/>
    <w:rsid w:val="00234E32"/>
    <w:rsid w:val="0023695A"/>
    <w:rsid w:val="00237B61"/>
    <w:rsid w:val="0024029B"/>
    <w:rsid w:val="00241A38"/>
    <w:rsid w:val="00242D2B"/>
    <w:rsid w:val="002436E8"/>
    <w:rsid w:val="0025050B"/>
    <w:rsid w:val="00251C87"/>
    <w:rsid w:val="00254DA2"/>
    <w:rsid w:val="00257E82"/>
    <w:rsid w:val="002600CE"/>
    <w:rsid w:val="00262092"/>
    <w:rsid w:val="002639CF"/>
    <w:rsid w:val="00270128"/>
    <w:rsid w:val="00274BB1"/>
    <w:rsid w:val="002758A6"/>
    <w:rsid w:val="00277605"/>
    <w:rsid w:val="0028028C"/>
    <w:rsid w:val="00281224"/>
    <w:rsid w:val="002819D7"/>
    <w:rsid w:val="002828CD"/>
    <w:rsid w:val="00283584"/>
    <w:rsid w:val="00290733"/>
    <w:rsid w:val="00291F12"/>
    <w:rsid w:val="00294D3D"/>
    <w:rsid w:val="00296386"/>
    <w:rsid w:val="002B07BF"/>
    <w:rsid w:val="002B1B67"/>
    <w:rsid w:val="002B1BD4"/>
    <w:rsid w:val="002B1DFD"/>
    <w:rsid w:val="002B6135"/>
    <w:rsid w:val="002B6491"/>
    <w:rsid w:val="002C351C"/>
    <w:rsid w:val="002C3D43"/>
    <w:rsid w:val="002C65D2"/>
    <w:rsid w:val="002C7C64"/>
    <w:rsid w:val="002D20CC"/>
    <w:rsid w:val="002D2A45"/>
    <w:rsid w:val="002D675C"/>
    <w:rsid w:val="002E25D6"/>
    <w:rsid w:val="002E4501"/>
    <w:rsid w:val="002E45C4"/>
    <w:rsid w:val="002E4753"/>
    <w:rsid w:val="002E58BE"/>
    <w:rsid w:val="002E6337"/>
    <w:rsid w:val="002E6CB1"/>
    <w:rsid w:val="002F01FE"/>
    <w:rsid w:val="002F02F1"/>
    <w:rsid w:val="002F1686"/>
    <w:rsid w:val="002F65ED"/>
    <w:rsid w:val="0030347D"/>
    <w:rsid w:val="003038F2"/>
    <w:rsid w:val="00306258"/>
    <w:rsid w:val="00306C2D"/>
    <w:rsid w:val="00306D75"/>
    <w:rsid w:val="00307B21"/>
    <w:rsid w:val="0031102C"/>
    <w:rsid w:val="003117E9"/>
    <w:rsid w:val="00312BA2"/>
    <w:rsid w:val="00312F01"/>
    <w:rsid w:val="00316E3B"/>
    <w:rsid w:val="00323958"/>
    <w:rsid w:val="0032440E"/>
    <w:rsid w:val="003248C7"/>
    <w:rsid w:val="00330622"/>
    <w:rsid w:val="003334F6"/>
    <w:rsid w:val="003352AA"/>
    <w:rsid w:val="003352E7"/>
    <w:rsid w:val="0034101E"/>
    <w:rsid w:val="00341BEA"/>
    <w:rsid w:val="00343C85"/>
    <w:rsid w:val="0034573C"/>
    <w:rsid w:val="00345B61"/>
    <w:rsid w:val="00347A87"/>
    <w:rsid w:val="00350E5B"/>
    <w:rsid w:val="00361939"/>
    <w:rsid w:val="00362E3D"/>
    <w:rsid w:val="00364E9C"/>
    <w:rsid w:val="003654E7"/>
    <w:rsid w:val="00371817"/>
    <w:rsid w:val="00371842"/>
    <w:rsid w:val="00377ADC"/>
    <w:rsid w:val="00380E39"/>
    <w:rsid w:val="003816DE"/>
    <w:rsid w:val="00387F26"/>
    <w:rsid w:val="00391064"/>
    <w:rsid w:val="003962CC"/>
    <w:rsid w:val="003A087D"/>
    <w:rsid w:val="003A2B4F"/>
    <w:rsid w:val="003A5468"/>
    <w:rsid w:val="003A5F6B"/>
    <w:rsid w:val="003B05CA"/>
    <w:rsid w:val="003B1CA8"/>
    <w:rsid w:val="003B6B5F"/>
    <w:rsid w:val="003C2069"/>
    <w:rsid w:val="003C3E5F"/>
    <w:rsid w:val="003C440B"/>
    <w:rsid w:val="003C4DE3"/>
    <w:rsid w:val="003C7ADD"/>
    <w:rsid w:val="003D36A2"/>
    <w:rsid w:val="003D4AB4"/>
    <w:rsid w:val="003D6CBF"/>
    <w:rsid w:val="003D72FA"/>
    <w:rsid w:val="003D7E3D"/>
    <w:rsid w:val="003E44E0"/>
    <w:rsid w:val="003E76B4"/>
    <w:rsid w:val="003E7DFA"/>
    <w:rsid w:val="003F26FF"/>
    <w:rsid w:val="003F3A77"/>
    <w:rsid w:val="003F4CFF"/>
    <w:rsid w:val="00402031"/>
    <w:rsid w:val="00403067"/>
    <w:rsid w:val="00405912"/>
    <w:rsid w:val="004062AD"/>
    <w:rsid w:val="004070A2"/>
    <w:rsid w:val="00411AA3"/>
    <w:rsid w:val="00416134"/>
    <w:rsid w:val="00421723"/>
    <w:rsid w:val="004219F4"/>
    <w:rsid w:val="00421C79"/>
    <w:rsid w:val="00421FB3"/>
    <w:rsid w:val="00424594"/>
    <w:rsid w:val="0042552A"/>
    <w:rsid w:val="0042566F"/>
    <w:rsid w:val="00427C93"/>
    <w:rsid w:val="00440BD6"/>
    <w:rsid w:val="00441298"/>
    <w:rsid w:val="00442CE9"/>
    <w:rsid w:val="00446B3F"/>
    <w:rsid w:val="004502E7"/>
    <w:rsid w:val="0045069F"/>
    <w:rsid w:val="004512D5"/>
    <w:rsid w:val="004551B9"/>
    <w:rsid w:val="00456939"/>
    <w:rsid w:val="00457F73"/>
    <w:rsid w:val="00461E69"/>
    <w:rsid w:val="004634EC"/>
    <w:rsid w:val="0046750D"/>
    <w:rsid w:val="00467E4C"/>
    <w:rsid w:val="00470EBA"/>
    <w:rsid w:val="00470F9D"/>
    <w:rsid w:val="00472DE9"/>
    <w:rsid w:val="00474854"/>
    <w:rsid w:val="004768AC"/>
    <w:rsid w:val="00476F55"/>
    <w:rsid w:val="00482499"/>
    <w:rsid w:val="004827A3"/>
    <w:rsid w:val="00482A22"/>
    <w:rsid w:val="00482D79"/>
    <w:rsid w:val="004830B5"/>
    <w:rsid w:val="00483360"/>
    <w:rsid w:val="004837FD"/>
    <w:rsid w:val="004868CD"/>
    <w:rsid w:val="00495A2F"/>
    <w:rsid w:val="00496645"/>
    <w:rsid w:val="00496DC2"/>
    <w:rsid w:val="00497270"/>
    <w:rsid w:val="004A3A2F"/>
    <w:rsid w:val="004A697E"/>
    <w:rsid w:val="004B39BA"/>
    <w:rsid w:val="004B46B1"/>
    <w:rsid w:val="004B7AB5"/>
    <w:rsid w:val="004C227D"/>
    <w:rsid w:val="004C2783"/>
    <w:rsid w:val="004C36B5"/>
    <w:rsid w:val="004C74BC"/>
    <w:rsid w:val="004D04E6"/>
    <w:rsid w:val="004D1C22"/>
    <w:rsid w:val="004D2018"/>
    <w:rsid w:val="004D21AB"/>
    <w:rsid w:val="004D4E24"/>
    <w:rsid w:val="004D5F21"/>
    <w:rsid w:val="004D6883"/>
    <w:rsid w:val="004D6F1E"/>
    <w:rsid w:val="004E389C"/>
    <w:rsid w:val="004E7BAD"/>
    <w:rsid w:val="004F2743"/>
    <w:rsid w:val="004F359C"/>
    <w:rsid w:val="004F3A55"/>
    <w:rsid w:val="004F4D95"/>
    <w:rsid w:val="004F545B"/>
    <w:rsid w:val="004F60BF"/>
    <w:rsid w:val="004F6BE6"/>
    <w:rsid w:val="005001AC"/>
    <w:rsid w:val="00500B7B"/>
    <w:rsid w:val="00500C59"/>
    <w:rsid w:val="00501317"/>
    <w:rsid w:val="005020E9"/>
    <w:rsid w:val="00503A34"/>
    <w:rsid w:val="00504C81"/>
    <w:rsid w:val="00505695"/>
    <w:rsid w:val="005075D6"/>
    <w:rsid w:val="005079C7"/>
    <w:rsid w:val="00510E57"/>
    <w:rsid w:val="00517DAA"/>
    <w:rsid w:val="0052379C"/>
    <w:rsid w:val="005247B0"/>
    <w:rsid w:val="00533962"/>
    <w:rsid w:val="00535B3F"/>
    <w:rsid w:val="00535F7F"/>
    <w:rsid w:val="005368AE"/>
    <w:rsid w:val="0053782D"/>
    <w:rsid w:val="00537DC7"/>
    <w:rsid w:val="005443CE"/>
    <w:rsid w:val="00547047"/>
    <w:rsid w:val="0054718F"/>
    <w:rsid w:val="005522BD"/>
    <w:rsid w:val="005544D5"/>
    <w:rsid w:val="00560A76"/>
    <w:rsid w:val="005617C2"/>
    <w:rsid w:val="00562216"/>
    <w:rsid w:val="005659B9"/>
    <w:rsid w:val="005732E2"/>
    <w:rsid w:val="0057348B"/>
    <w:rsid w:val="00575989"/>
    <w:rsid w:val="0057734E"/>
    <w:rsid w:val="00577CE4"/>
    <w:rsid w:val="00584346"/>
    <w:rsid w:val="00585996"/>
    <w:rsid w:val="00593B7F"/>
    <w:rsid w:val="00596E93"/>
    <w:rsid w:val="005971ED"/>
    <w:rsid w:val="00597EC9"/>
    <w:rsid w:val="005A10F7"/>
    <w:rsid w:val="005A1ECE"/>
    <w:rsid w:val="005A3919"/>
    <w:rsid w:val="005A52AB"/>
    <w:rsid w:val="005A70E7"/>
    <w:rsid w:val="005B1929"/>
    <w:rsid w:val="005B1B98"/>
    <w:rsid w:val="005B4F5E"/>
    <w:rsid w:val="005B5515"/>
    <w:rsid w:val="005C249E"/>
    <w:rsid w:val="005C3597"/>
    <w:rsid w:val="005C431D"/>
    <w:rsid w:val="005C4A8A"/>
    <w:rsid w:val="005C4D80"/>
    <w:rsid w:val="005C5554"/>
    <w:rsid w:val="005D2305"/>
    <w:rsid w:val="005D3558"/>
    <w:rsid w:val="005D5744"/>
    <w:rsid w:val="005D5C81"/>
    <w:rsid w:val="005E11B3"/>
    <w:rsid w:val="005E2E7A"/>
    <w:rsid w:val="005E34A2"/>
    <w:rsid w:val="005E4A7F"/>
    <w:rsid w:val="005E4D26"/>
    <w:rsid w:val="005E7E02"/>
    <w:rsid w:val="005F065B"/>
    <w:rsid w:val="005F21EC"/>
    <w:rsid w:val="005F50DA"/>
    <w:rsid w:val="005F53E0"/>
    <w:rsid w:val="005F649A"/>
    <w:rsid w:val="005F7608"/>
    <w:rsid w:val="0060044E"/>
    <w:rsid w:val="00600816"/>
    <w:rsid w:val="00603208"/>
    <w:rsid w:val="006044F2"/>
    <w:rsid w:val="006078D5"/>
    <w:rsid w:val="00607C35"/>
    <w:rsid w:val="00613C53"/>
    <w:rsid w:val="0061421F"/>
    <w:rsid w:val="006151B7"/>
    <w:rsid w:val="006155E6"/>
    <w:rsid w:val="00615D92"/>
    <w:rsid w:val="00616157"/>
    <w:rsid w:val="00617CA5"/>
    <w:rsid w:val="00617D0C"/>
    <w:rsid w:val="0062307E"/>
    <w:rsid w:val="00633117"/>
    <w:rsid w:val="006364C9"/>
    <w:rsid w:val="00637432"/>
    <w:rsid w:val="00646D49"/>
    <w:rsid w:val="00647D9A"/>
    <w:rsid w:val="00652441"/>
    <w:rsid w:val="00654BC8"/>
    <w:rsid w:val="00654DB8"/>
    <w:rsid w:val="006553CB"/>
    <w:rsid w:val="00655970"/>
    <w:rsid w:val="00660DDC"/>
    <w:rsid w:val="00666B1E"/>
    <w:rsid w:val="0067000B"/>
    <w:rsid w:val="0067008F"/>
    <w:rsid w:val="0067212E"/>
    <w:rsid w:val="006761C6"/>
    <w:rsid w:val="00676C87"/>
    <w:rsid w:val="00676E14"/>
    <w:rsid w:val="00677A5D"/>
    <w:rsid w:val="00685029"/>
    <w:rsid w:val="0068759A"/>
    <w:rsid w:val="006903BD"/>
    <w:rsid w:val="00690960"/>
    <w:rsid w:val="00692CB8"/>
    <w:rsid w:val="006935E2"/>
    <w:rsid w:val="00695060"/>
    <w:rsid w:val="006961AE"/>
    <w:rsid w:val="00696E61"/>
    <w:rsid w:val="006A23B1"/>
    <w:rsid w:val="006A3BD2"/>
    <w:rsid w:val="006A3C76"/>
    <w:rsid w:val="006B2707"/>
    <w:rsid w:val="006B28B7"/>
    <w:rsid w:val="006B54C0"/>
    <w:rsid w:val="006B7E94"/>
    <w:rsid w:val="006C0C76"/>
    <w:rsid w:val="006C2403"/>
    <w:rsid w:val="006C35A5"/>
    <w:rsid w:val="006D3974"/>
    <w:rsid w:val="006D7A28"/>
    <w:rsid w:val="006E2B03"/>
    <w:rsid w:val="006F66DE"/>
    <w:rsid w:val="00701514"/>
    <w:rsid w:val="00701F37"/>
    <w:rsid w:val="00703065"/>
    <w:rsid w:val="007124BB"/>
    <w:rsid w:val="0071302D"/>
    <w:rsid w:val="007133ED"/>
    <w:rsid w:val="00720FE6"/>
    <w:rsid w:val="00722992"/>
    <w:rsid w:val="007255F1"/>
    <w:rsid w:val="007256A8"/>
    <w:rsid w:val="00726C4F"/>
    <w:rsid w:val="00735A29"/>
    <w:rsid w:val="00736FCA"/>
    <w:rsid w:val="00737167"/>
    <w:rsid w:val="00741B4A"/>
    <w:rsid w:val="00746088"/>
    <w:rsid w:val="007500A1"/>
    <w:rsid w:val="00751B66"/>
    <w:rsid w:val="00751EBA"/>
    <w:rsid w:val="00753630"/>
    <w:rsid w:val="007537B1"/>
    <w:rsid w:val="007548A2"/>
    <w:rsid w:val="00755578"/>
    <w:rsid w:val="0075697C"/>
    <w:rsid w:val="00757F45"/>
    <w:rsid w:val="0076059B"/>
    <w:rsid w:val="00761894"/>
    <w:rsid w:val="00761E75"/>
    <w:rsid w:val="0076412B"/>
    <w:rsid w:val="00770760"/>
    <w:rsid w:val="0077193C"/>
    <w:rsid w:val="00771B04"/>
    <w:rsid w:val="00783631"/>
    <w:rsid w:val="00784123"/>
    <w:rsid w:val="00784346"/>
    <w:rsid w:val="007860A9"/>
    <w:rsid w:val="00790105"/>
    <w:rsid w:val="007901E3"/>
    <w:rsid w:val="0079547D"/>
    <w:rsid w:val="00796BC4"/>
    <w:rsid w:val="00797822"/>
    <w:rsid w:val="007A16B0"/>
    <w:rsid w:val="007A535A"/>
    <w:rsid w:val="007A54EF"/>
    <w:rsid w:val="007B4FEA"/>
    <w:rsid w:val="007B5DBD"/>
    <w:rsid w:val="007C5E3E"/>
    <w:rsid w:val="007C6258"/>
    <w:rsid w:val="007C6621"/>
    <w:rsid w:val="007D0385"/>
    <w:rsid w:val="007D168D"/>
    <w:rsid w:val="007D1D86"/>
    <w:rsid w:val="007E026A"/>
    <w:rsid w:val="007E0D65"/>
    <w:rsid w:val="007E2BAB"/>
    <w:rsid w:val="007E449D"/>
    <w:rsid w:val="007E4AFF"/>
    <w:rsid w:val="007F2266"/>
    <w:rsid w:val="00800E21"/>
    <w:rsid w:val="00801FE6"/>
    <w:rsid w:val="00803F1A"/>
    <w:rsid w:val="0080439A"/>
    <w:rsid w:val="00805C7A"/>
    <w:rsid w:val="00811555"/>
    <w:rsid w:val="00815ADE"/>
    <w:rsid w:val="00823539"/>
    <w:rsid w:val="0082407F"/>
    <w:rsid w:val="008273F8"/>
    <w:rsid w:val="008307D5"/>
    <w:rsid w:val="00831F13"/>
    <w:rsid w:val="008355F7"/>
    <w:rsid w:val="00836202"/>
    <w:rsid w:val="0084030F"/>
    <w:rsid w:val="00840628"/>
    <w:rsid w:val="00841DE2"/>
    <w:rsid w:val="00843F80"/>
    <w:rsid w:val="008453E7"/>
    <w:rsid w:val="00850A84"/>
    <w:rsid w:val="0085655E"/>
    <w:rsid w:val="00857A70"/>
    <w:rsid w:val="00863384"/>
    <w:rsid w:val="00864A01"/>
    <w:rsid w:val="00865143"/>
    <w:rsid w:val="00870328"/>
    <w:rsid w:val="00870DE5"/>
    <w:rsid w:val="00873F25"/>
    <w:rsid w:val="00874C00"/>
    <w:rsid w:val="00876A1C"/>
    <w:rsid w:val="008773CA"/>
    <w:rsid w:val="008832F5"/>
    <w:rsid w:val="008872B1"/>
    <w:rsid w:val="00892C22"/>
    <w:rsid w:val="0089689F"/>
    <w:rsid w:val="008A17E4"/>
    <w:rsid w:val="008A4024"/>
    <w:rsid w:val="008A491E"/>
    <w:rsid w:val="008A4E55"/>
    <w:rsid w:val="008A6DA4"/>
    <w:rsid w:val="008A75EE"/>
    <w:rsid w:val="008B0623"/>
    <w:rsid w:val="008B0F75"/>
    <w:rsid w:val="008B37A3"/>
    <w:rsid w:val="008B58D4"/>
    <w:rsid w:val="008B6719"/>
    <w:rsid w:val="008C251E"/>
    <w:rsid w:val="008C3271"/>
    <w:rsid w:val="008C4EF2"/>
    <w:rsid w:val="008C6CF0"/>
    <w:rsid w:val="008D0802"/>
    <w:rsid w:val="008D0830"/>
    <w:rsid w:val="008D15E2"/>
    <w:rsid w:val="008D1C22"/>
    <w:rsid w:val="008D5187"/>
    <w:rsid w:val="008E03A4"/>
    <w:rsid w:val="008E4188"/>
    <w:rsid w:val="008E5768"/>
    <w:rsid w:val="008F3CC4"/>
    <w:rsid w:val="008F4450"/>
    <w:rsid w:val="008F6E93"/>
    <w:rsid w:val="00903186"/>
    <w:rsid w:val="00907EF1"/>
    <w:rsid w:val="00910E38"/>
    <w:rsid w:val="00911842"/>
    <w:rsid w:val="00912785"/>
    <w:rsid w:val="009143E5"/>
    <w:rsid w:val="0091645D"/>
    <w:rsid w:val="00920059"/>
    <w:rsid w:val="009205B8"/>
    <w:rsid w:val="009217C9"/>
    <w:rsid w:val="00922351"/>
    <w:rsid w:val="00922BDB"/>
    <w:rsid w:val="00923285"/>
    <w:rsid w:val="009251D7"/>
    <w:rsid w:val="00930ED3"/>
    <w:rsid w:val="00932D70"/>
    <w:rsid w:val="009334C8"/>
    <w:rsid w:val="0093376D"/>
    <w:rsid w:val="00934086"/>
    <w:rsid w:val="00934766"/>
    <w:rsid w:val="00934C99"/>
    <w:rsid w:val="009352E4"/>
    <w:rsid w:val="00942D8A"/>
    <w:rsid w:val="00943B7E"/>
    <w:rsid w:val="00944A51"/>
    <w:rsid w:val="009458A3"/>
    <w:rsid w:val="00945D7B"/>
    <w:rsid w:val="00947896"/>
    <w:rsid w:val="009511D2"/>
    <w:rsid w:val="00954D34"/>
    <w:rsid w:val="0095740D"/>
    <w:rsid w:val="00960264"/>
    <w:rsid w:val="009723EF"/>
    <w:rsid w:val="009736D7"/>
    <w:rsid w:val="00980AD8"/>
    <w:rsid w:val="0098584D"/>
    <w:rsid w:val="00986AA1"/>
    <w:rsid w:val="00987151"/>
    <w:rsid w:val="00994611"/>
    <w:rsid w:val="009952C5"/>
    <w:rsid w:val="00995AC8"/>
    <w:rsid w:val="0099608C"/>
    <w:rsid w:val="009972A3"/>
    <w:rsid w:val="00997BE0"/>
    <w:rsid w:val="009A42B4"/>
    <w:rsid w:val="009B25A0"/>
    <w:rsid w:val="009B376D"/>
    <w:rsid w:val="009B7747"/>
    <w:rsid w:val="009C132F"/>
    <w:rsid w:val="009C18D6"/>
    <w:rsid w:val="009C1A85"/>
    <w:rsid w:val="009C2B7F"/>
    <w:rsid w:val="009C2B95"/>
    <w:rsid w:val="009C4419"/>
    <w:rsid w:val="009C7D06"/>
    <w:rsid w:val="009D0977"/>
    <w:rsid w:val="009D41EC"/>
    <w:rsid w:val="009E060E"/>
    <w:rsid w:val="009E2223"/>
    <w:rsid w:val="009E5E60"/>
    <w:rsid w:val="009E5FB9"/>
    <w:rsid w:val="009F4029"/>
    <w:rsid w:val="009F4146"/>
    <w:rsid w:val="009F789E"/>
    <w:rsid w:val="00A00260"/>
    <w:rsid w:val="00A03942"/>
    <w:rsid w:val="00A0518F"/>
    <w:rsid w:val="00A07D46"/>
    <w:rsid w:val="00A11EC8"/>
    <w:rsid w:val="00A13668"/>
    <w:rsid w:val="00A15007"/>
    <w:rsid w:val="00A153B4"/>
    <w:rsid w:val="00A20BBA"/>
    <w:rsid w:val="00A2293A"/>
    <w:rsid w:val="00A3168D"/>
    <w:rsid w:val="00A34774"/>
    <w:rsid w:val="00A34D6B"/>
    <w:rsid w:val="00A4009D"/>
    <w:rsid w:val="00A415F5"/>
    <w:rsid w:val="00A42950"/>
    <w:rsid w:val="00A44EF9"/>
    <w:rsid w:val="00A4625C"/>
    <w:rsid w:val="00A47F03"/>
    <w:rsid w:val="00A5034A"/>
    <w:rsid w:val="00A520AD"/>
    <w:rsid w:val="00A525B5"/>
    <w:rsid w:val="00A52DA9"/>
    <w:rsid w:val="00A530EC"/>
    <w:rsid w:val="00A54952"/>
    <w:rsid w:val="00A54C45"/>
    <w:rsid w:val="00A56E50"/>
    <w:rsid w:val="00A600A6"/>
    <w:rsid w:val="00A61189"/>
    <w:rsid w:val="00A64491"/>
    <w:rsid w:val="00A659B2"/>
    <w:rsid w:val="00A73C32"/>
    <w:rsid w:val="00A7708D"/>
    <w:rsid w:val="00A80759"/>
    <w:rsid w:val="00A81BA3"/>
    <w:rsid w:val="00A81D67"/>
    <w:rsid w:val="00A849D5"/>
    <w:rsid w:val="00A8622B"/>
    <w:rsid w:val="00A86F70"/>
    <w:rsid w:val="00A87D55"/>
    <w:rsid w:val="00A92ECD"/>
    <w:rsid w:val="00A93FBB"/>
    <w:rsid w:val="00A945C5"/>
    <w:rsid w:val="00A974DD"/>
    <w:rsid w:val="00AA24DA"/>
    <w:rsid w:val="00AA3A90"/>
    <w:rsid w:val="00AB0ACF"/>
    <w:rsid w:val="00AB0ADF"/>
    <w:rsid w:val="00AB5AAA"/>
    <w:rsid w:val="00AB6C13"/>
    <w:rsid w:val="00AC2EAA"/>
    <w:rsid w:val="00AC3842"/>
    <w:rsid w:val="00AC4203"/>
    <w:rsid w:val="00AC46A0"/>
    <w:rsid w:val="00AC4FE8"/>
    <w:rsid w:val="00AC541B"/>
    <w:rsid w:val="00AC5B42"/>
    <w:rsid w:val="00AD26DA"/>
    <w:rsid w:val="00AD3CCB"/>
    <w:rsid w:val="00AD59EB"/>
    <w:rsid w:val="00AE1CC4"/>
    <w:rsid w:val="00AE2422"/>
    <w:rsid w:val="00AE51CB"/>
    <w:rsid w:val="00AE557E"/>
    <w:rsid w:val="00AF2499"/>
    <w:rsid w:val="00AF2E03"/>
    <w:rsid w:val="00AF4386"/>
    <w:rsid w:val="00AF57E9"/>
    <w:rsid w:val="00AF5EDF"/>
    <w:rsid w:val="00AF60DA"/>
    <w:rsid w:val="00B0371B"/>
    <w:rsid w:val="00B03F7B"/>
    <w:rsid w:val="00B0750A"/>
    <w:rsid w:val="00B13ADD"/>
    <w:rsid w:val="00B14783"/>
    <w:rsid w:val="00B14AA3"/>
    <w:rsid w:val="00B14C69"/>
    <w:rsid w:val="00B159EA"/>
    <w:rsid w:val="00B21F66"/>
    <w:rsid w:val="00B23D99"/>
    <w:rsid w:val="00B23F35"/>
    <w:rsid w:val="00B257A8"/>
    <w:rsid w:val="00B33CC9"/>
    <w:rsid w:val="00B36686"/>
    <w:rsid w:val="00B451E4"/>
    <w:rsid w:val="00B5105F"/>
    <w:rsid w:val="00B5469F"/>
    <w:rsid w:val="00B57FB1"/>
    <w:rsid w:val="00B6229D"/>
    <w:rsid w:val="00B638C6"/>
    <w:rsid w:val="00B64EE6"/>
    <w:rsid w:val="00B667F0"/>
    <w:rsid w:val="00B6728F"/>
    <w:rsid w:val="00B7107A"/>
    <w:rsid w:val="00B77571"/>
    <w:rsid w:val="00B81488"/>
    <w:rsid w:val="00B86279"/>
    <w:rsid w:val="00B867C4"/>
    <w:rsid w:val="00B87086"/>
    <w:rsid w:val="00B93F77"/>
    <w:rsid w:val="00B94366"/>
    <w:rsid w:val="00BA30EC"/>
    <w:rsid w:val="00BA568E"/>
    <w:rsid w:val="00BA75A0"/>
    <w:rsid w:val="00BB03A7"/>
    <w:rsid w:val="00BB2A7C"/>
    <w:rsid w:val="00BB3FEA"/>
    <w:rsid w:val="00BB50C2"/>
    <w:rsid w:val="00BC003B"/>
    <w:rsid w:val="00BC276D"/>
    <w:rsid w:val="00BC3F5A"/>
    <w:rsid w:val="00BC709D"/>
    <w:rsid w:val="00BD08D3"/>
    <w:rsid w:val="00BD2AD2"/>
    <w:rsid w:val="00BD2DD5"/>
    <w:rsid w:val="00BD41AD"/>
    <w:rsid w:val="00BD70EA"/>
    <w:rsid w:val="00BD710A"/>
    <w:rsid w:val="00BD715F"/>
    <w:rsid w:val="00BD79E6"/>
    <w:rsid w:val="00BE04C2"/>
    <w:rsid w:val="00BE08B2"/>
    <w:rsid w:val="00BE2179"/>
    <w:rsid w:val="00BE2536"/>
    <w:rsid w:val="00BF23BA"/>
    <w:rsid w:val="00BF426C"/>
    <w:rsid w:val="00BF4518"/>
    <w:rsid w:val="00C025D0"/>
    <w:rsid w:val="00C06584"/>
    <w:rsid w:val="00C074ED"/>
    <w:rsid w:val="00C10238"/>
    <w:rsid w:val="00C11308"/>
    <w:rsid w:val="00C116C6"/>
    <w:rsid w:val="00C12C71"/>
    <w:rsid w:val="00C14ADB"/>
    <w:rsid w:val="00C153E1"/>
    <w:rsid w:val="00C1679E"/>
    <w:rsid w:val="00C1757D"/>
    <w:rsid w:val="00C21E3D"/>
    <w:rsid w:val="00C22265"/>
    <w:rsid w:val="00C2259B"/>
    <w:rsid w:val="00C2261C"/>
    <w:rsid w:val="00C239E1"/>
    <w:rsid w:val="00C33C23"/>
    <w:rsid w:val="00C37866"/>
    <w:rsid w:val="00C401E5"/>
    <w:rsid w:val="00C433EC"/>
    <w:rsid w:val="00C442CA"/>
    <w:rsid w:val="00C44BF1"/>
    <w:rsid w:val="00C46FD6"/>
    <w:rsid w:val="00C52390"/>
    <w:rsid w:val="00C5314B"/>
    <w:rsid w:val="00C573B3"/>
    <w:rsid w:val="00C575BC"/>
    <w:rsid w:val="00C62AE6"/>
    <w:rsid w:val="00C65ABF"/>
    <w:rsid w:val="00C6640C"/>
    <w:rsid w:val="00C66975"/>
    <w:rsid w:val="00C71604"/>
    <w:rsid w:val="00C7368C"/>
    <w:rsid w:val="00C74CAA"/>
    <w:rsid w:val="00C82F58"/>
    <w:rsid w:val="00C85027"/>
    <w:rsid w:val="00C86211"/>
    <w:rsid w:val="00C86692"/>
    <w:rsid w:val="00C86BB0"/>
    <w:rsid w:val="00C87C98"/>
    <w:rsid w:val="00C91E51"/>
    <w:rsid w:val="00C927C0"/>
    <w:rsid w:val="00C93C0D"/>
    <w:rsid w:val="00C95466"/>
    <w:rsid w:val="00CA3310"/>
    <w:rsid w:val="00CB0A2E"/>
    <w:rsid w:val="00CB19B7"/>
    <w:rsid w:val="00CB1B1E"/>
    <w:rsid w:val="00CB2C33"/>
    <w:rsid w:val="00CB3BBC"/>
    <w:rsid w:val="00CB480E"/>
    <w:rsid w:val="00CB5A17"/>
    <w:rsid w:val="00CC0AB6"/>
    <w:rsid w:val="00CC1FF8"/>
    <w:rsid w:val="00CC3592"/>
    <w:rsid w:val="00CC394E"/>
    <w:rsid w:val="00CC6034"/>
    <w:rsid w:val="00CC6E1D"/>
    <w:rsid w:val="00CC72A8"/>
    <w:rsid w:val="00CC7865"/>
    <w:rsid w:val="00CD4823"/>
    <w:rsid w:val="00CD4B87"/>
    <w:rsid w:val="00CD5083"/>
    <w:rsid w:val="00CD6D37"/>
    <w:rsid w:val="00CD7488"/>
    <w:rsid w:val="00CD7525"/>
    <w:rsid w:val="00CD77E5"/>
    <w:rsid w:val="00CE0272"/>
    <w:rsid w:val="00CE35E1"/>
    <w:rsid w:val="00CE433B"/>
    <w:rsid w:val="00CE7A1F"/>
    <w:rsid w:val="00CF728C"/>
    <w:rsid w:val="00D01A41"/>
    <w:rsid w:val="00D02C48"/>
    <w:rsid w:val="00D035AF"/>
    <w:rsid w:val="00D03B1B"/>
    <w:rsid w:val="00D07889"/>
    <w:rsid w:val="00D137CB"/>
    <w:rsid w:val="00D23510"/>
    <w:rsid w:val="00D23A9E"/>
    <w:rsid w:val="00D2526E"/>
    <w:rsid w:val="00D26A94"/>
    <w:rsid w:val="00D273A2"/>
    <w:rsid w:val="00D27752"/>
    <w:rsid w:val="00D36EF2"/>
    <w:rsid w:val="00D404CE"/>
    <w:rsid w:val="00D436B3"/>
    <w:rsid w:val="00D439FD"/>
    <w:rsid w:val="00D478DD"/>
    <w:rsid w:val="00D52D27"/>
    <w:rsid w:val="00D542BF"/>
    <w:rsid w:val="00D56F58"/>
    <w:rsid w:val="00D61EA7"/>
    <w:rsid w:val="00D634F2"/>
    <w:rsid w:val="00D65871"/>
    <w:rsid w:val="00D662F0"/>
    <w:rsid w:val="00D667EE"/>
    <w:rsid w:val="00D6686A"/>
    <w:rsid w:val="00D67229"/>
    <w:rsid w:val="00D67D1A"/>
    <w:rsid w:val="00D7175A"/>
    <w:rsid w:val="00D71789"/>
    <w:rsid w:val="00D72717"/>
    <w:rsid w:val="00D72A08"/>
    <w:rsid w:val="00D73E59"/>
    <w:rsid w:val="00D8032A"/>
    <w:rsid w:val="00D81E4D"/>
    <w:rsid w:val="00D85673"/>
    <w:rsid w:val="00D8591B"/>
    <w:rsid w:val="00D9081B"/>
    <w:rsid w:val="00D90BF4"/>
    <w:rsid w:val="00D90ECA"/>
    <w:rsid w:val="00DA2768"/>
    <w:rsid w:val="00DA72D1"/>
    <w:rsid w:val="00DB2FFF"/>
    <w:rsid w:val="00DB5DB3"/>
    <w:rsid w:val="00DC1FEE"/>
    <w:rsid w:val="00DC33C2"/>
    <w:rsid w:val="00DD39B0"/>
    <w:rsid w:val="00DD4983"/>
    <w:rsid w:val="00DD6D6C"/>
    <w:rsid w:val="00DE63A6"/>
    <w:rsid w:val="00DF1E8D"/>
    <w:rsid w:val="00DF244A"/>
    <w:rsid w:val="00DF5C23"/>
    <w:rsid w:val="00E06E79"/>
    <w:rsid w:val="00E10537"/>
    <w:rsid w:val="00E12946"/>
    <w:rsid w:val="00E20A38"/>
    <w:rsid w:val="00E2784E"/>
    <w:rsid w:val="00E32E84"/>
    <w:rsid w:val="00E3629C"/>
    <w:rsid w:val="00E43F1A"/>
    <w:rsid w:val="00E44B75"/>
    <w:rsid w:val="00E4533D"/>
    <w:rsid w:val="00E50DAA"/>
    <w:rsid w:val="00E5285D"/>
    <w:rsid w:val="00E53BD4"/>
    <w:rsid w:val="00E54CA1"/>
    <w:rsid w:val="00E56FAB"/>
    <w:rsid w:val="00E579A7"/>
    <w:rsid w:val="00E61171"/>
    <w:rsid w:val="00E62DF9"/>
    <w:rsid w:val="00E64B1F"/>
    <w:rsid w:val="00E65C75"/>
    <w:rsid w:val="00E65C84"/>
    <w:rsid w:val="00E67F82"/>
    <w:rsid w:val="00E7080A"/>
    <w:rsid w:val="00E73264"/>
    <w:rsid w:val="00E74646"/>
    <w:rsid w:val="00E75982"/>
    <w:rsid w:val="00E75BE5"/>
    <w:rsid w:val="00E76776"/>
    <w:rsid w:val="00E81044"/>
    <w:rsid w:val="00E856CE"/>
    <w:rsid w:val="00E85747"/>
    <w:rsid w:val="00E90821"/>
    <w:rsid w:val="00E90CC6"/>
    <w:rsid w:val="00E90F62"/>
    <w:rsid w:val="00E91C65"/>
    <w:rsid w:val="00E92D7B"/>
    <w:rsid w:val="00E92E5D"/>
    <w:rsid w:val="00E94470"/>
    <w:rsid w:val="00E96830"/>
    <w:rsid w:val="00EA0296"/>
    <w:rsid w:val="00EA0783"/>
    <w:rsid w:val="00EA283A"/>
    <w:rsid w:val="00EB0183"/>
    <w:rsid w:val="00EB2D02"/>
    <w:rsid w:val="00EB4826"/>
    <w:rsid w:val="00EB6134"/>
    <w:rsid w:val="00EC2163"/>
    <w:rsid w:val="00EC26C8"/>
    <w:rsid w:val="00EC42F3"/>
    <w:rsid w:val="00EC5D7D"/>
    <w:rsid w:val="00EC7E0D"/>
    <w:rsid w:val="00ED071C"/>
    <w:rsid w:val="00ED279B"/>
    <w:rsid w:val="00ED2B06"/>
    <w:rsid w:val="00ED30E5"/>
    <w:rsid w:val="00ED4106"/>
    <w:rsid w:val="00ED5720"/>
    <w:rsid w:val="00ED5D20"/>
    <w:rsid w:val="00EE1EE8"/>
    <w:rsid w:val="00EE4B54"/>
    <w:rsid w:val="00EE5756"/>
    <w:rsid w:val="00EF30F4"/>
    <w:rsid w:val="00EF3278"/>
    <w:rsid w:val="00EF359A"/>
    <w:rsid w:val="00EF4804"/>
    <w:rsid w:val="00EF49A1"/>
    <w:rsid w:val="00EF7BD5"/>
    <w:rsid w:val="00EF7C4A"/>
    <w:rsid w:val="00F02399"/>
    <w:rsid w:val="00F030FD"/>
    <w:rsid w:val="00F0358F"/>
    <w:rsid w:val="00F07ADF"/>
    <w:rsid w:val="00F1092C"/>
    <w:rsid w:val="00F10CBF"/>
    <w:rsid w:val="00F20140"/>
    <w:rsid w:val="00F20E2D"/>
    <w:rsid w:val="00F2365E"/>
    <w:rsid w:val="00F2505B"/>
    <w:rsid w:val="00F263B1"/>
    <w:rsid w:val="00F30E06"/>
    <w:rsid w:val="00F3321A"/>
    <w:rsid w:val="00F33E49"/>
    <w:rsid w:val="00F37CD6"/>
    <w:rsid w:val="00F50100"/>
    <w:rsid w:val="00F55727"/>
    <w:rsid w:val="00F5625A"/>
    <w:rsid w:val="00F60BCA"/>
    <w:rsid w:val="00F615AA"/>
    <w:rsid w:val="00F64537"/>
    <w:rsid w:val="00F6639C"/>
    <w:rsid w:val="00F70D48"/>
    <w:rsid w:val="00F742FF"/>
    <w:rsid w:val="00F75B59"/>
    <w:rsid w:val="00F806B9"/>
    <w:rsid w:val="00F8639E"/>
    <w:rsid w:val="00F925AA"/>
    <w:rsid w:val="00F928EC"/>
    <w:rsid w:val="00F95E4C"/>
    <w:rsid w:val="00FA509D"/>
    <w:rsid w:val="00FA7680"/>
    <w:rsid w:val="00FA7835"/>
    <w:rsid w:val="00FB331C"/>
    <w:rsid w:val="00FB3FBE"/>
    <w:rsid w:val="00FB4B97"/>
    <w:rsid w:val="00FB4EA7"/>
    <w:rsid w:val="00FB5500"/>
    <w:rsid w:val="00FB5DC2"/>
    <w:rsid w:val="00FC4781"/>
    <w:rsid w:val="00FC4E6C"/>
    <w:rsid w:val="00FD10F9"/>
    <w:rsid w:val="00FD2031"/>
    <w:rsid w:val="00FD46D1"/>
    <w:rsid w:val="00FD59EF"/>
    <w:rsid w:val="00FD7224"/>
    <w:rsid w:val="00FD727F"/>
    <w:rsid w:val="00FD7694"/>
    <w:rsid w:val="00FE0D01"/>
    <w:rsid w:val="00FE4A80"/>
    <w:rsid w:val="00FF0976"/>
    <w:rsid w:val="00FF0B3B"/>
    <w:rsid w:val="00FF3C06"/>
    <w:rsid w:val="00FF4CCF"/>
    <w:rsid w:val="00FF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index 2" w:uiPriority="0"/>
    <w:lsdException w:name="index 3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F4CFF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eastAsia="Times New Roman" w:hAnsi="Times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3F4CFF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link w:val="berschrift2Zchn"/>
    <w:qFormat/>
    <w:rsid w:val="003F4CFF"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link w:val="berschrift3Zchn"/>
    <w:qFormat/>
    <w:rsid w:val="003F4CFF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0347D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0347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0347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0347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0347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0347D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semiHidden/>
    <w:rsid w:val="003F4CFF"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  <w:rsid w:val="003F4CFF"/>
  </w:style>
  <w:style w:type="character" w:styleId="Kommentarzeichen">
    <w:name w:val="annotation reference"/>
    <w:uiPriority w:val="99"/>
    <w:semiHidden/>
    <w:unhideWhenUsed/>
    <w:rsid w:val="00EC5D7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C5D7D"/>
  </w:style>
  <w:style w:type="character" w:customStyle="1" w:styleId="KommentartextZchn">
    <w:name w:val="Kommentartext Zchn"/>
    <w:link w:val="Kommentartext"/>
    <w:uiPriority w:val="99"/>
    <w:semiHidden/>
    <w:rsid w:val="00EC5D7D"/>
    <w:rPr>
      <w:lang w:val="de-AT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C5D7D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EC5D7D"/>
    <w:rPr>
      <w:b/>
      <w:bCs/>
      <w:lang w:val="de-AT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C5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EC5D7D"/>
    <w:rPr>
      <w:rFonts w:ascii="Tahoma" w:hAnsi="Tahoma" w:cs="Tahoma"/>
      <w:sz w:val="16"/>
      <w:szCs w:val="16"/>
      <w:lang w:val="de-AT" w:eastAsia="en-US"/>
    </w:rPr>
  </w:style>
  <w:style w:type="character" w:customStyle="1" w:styleId="berschrift1Zchn">
    <w:name w:val="Überschrift 1 Zchn"/>
    <w:link w:val="berschrift1"/>
    <w:rsid w:val="00DD4983"/>
    <w:rPr>
      <w:rFonts w:ascii="Arial" w:eastAsia="Times New Roman" w:hAnsi="Arial"/>
      <w:b/>
      <w:bCs/>
      <w:sz w:val="28"/>
      <w:szCs w:val="24"/>
      <w:lang w:eastAsia="de-DE"/>
    </w:rPr>
  </w:style>
  <w:style w:type="character" w:customStyle="1" w:styleId="berschrift2Zchn">
    <w:name w:val="Überschrift 2 Zchn"/>
    <w:link w:val="berschrift2"/>
    <w:rsid w:val="00DD4983"/>
    <w:rPr>
      <w:rFonts w:ascii="Arial" w:eastAsia="Times New Roman" w:hAnsi="Arial"/>
      <w:b/>
      <w:lang w:eastAsia="de-DE"/>
    </w:rPr>
  </w:style>
  <w:style w:type="character" w:customStyle="1" w:styleId="berschrift3Zchn">
    <w:name w:val="Überschrift 3 Zchn"/>
    <w:link w:val="berschrift3"/>
    <w:rsid w:val="00DD4983"/>
    <w:rPr>
      <w:rFonts w:ascii="Arial" w:eastAsia="Times New Roman" w:hAnsi="Arial" w:cs="Arial"/>
      <w:b/>
      <w:bCs/>
      <w:szCs w:val="26"/>
      <w:lang w:eastAsia="de-DE"/>
    </w:rPr>
  </w:style>
  <w:style w:type="paragraph" w:styleId="Kopfzeile">
    <w:name w:val="header"/>
    <w:basedOn w:val="Standard"/>
    <w:link w:val="KopfzeileZchn"/>
    <w:rsid w:val="003F4C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DD4983"/>
    <w:rPr>
      <w:rFonts w:ascii="Times" w:eastAsia="Times New Roman" w:hAnsi="Times"/>
      <w:lang w:eastAsia="de-DE"/>
    </w:rPr>
  </w:style>
  <w:style w:type="paragraph" w:styleId="Fuzeile">
    <w:name w:val="footer"/>
    <w:basedOn w:val="Standard"/>
    <w:link w:val="FuzeileZchn"/>
    <w:rsid w:val="003F4CF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rsid w:val="00DD4983"/>
    <w:rPr>
      <w:rFonts w:ascii="Times" w:eastAsia="Times New Roman" w:hAnsi="Times"/>
      <w:lang w:eastAsia="de-DE"/>
    </w:rPr>
  </w:style>
  <w:style w:type="character" w:styleId="Seitenzahl">
    <w:name w:val="page number"/>
    <w:basedOn w:val="Absatz-Standardschriftart"/>
    <w:rsid w:val="003F4CFF"/>
    <w:rPr>
      <w:sz w:val="20"/>
    </w:rPr>
  </w:style>
  <w:style w:type="paragraph" w:customStyle="1" w:styleId="Runninghead-left">
    <w:name w:val="Running head - left"/>
    <w:basedOn w:val="Standard"/>
    <w:rsid w:val="003F4CFF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3F4CFF"/>
    <w:pPr>
      <w:jc w:val="right"/>
    </w:pPr>
  </w:style>
  <w:style w:type="paragraph" w:customStyle="1" w:styleId="author">
    <w:name w:val="author"/>
    <w:basedOn w:val="Standard"/>
    <w:next w:val="Standard"/>
    <w:rsid w:val="003F4CFF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3F4CFF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3F4CFF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3F4CFF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3F4CFF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rsid w:val="003F4CFF"/>
    <w:pPr>
      <w:ind w:firstLine="0"/>
    </w:pPr>
  </w:style>
  <w:style w:type="character" w:styleId="Funotenzeichen">
    <w:name w:val="footnote reference"/>
    <w:basedOn w:val="Absatz-Standardschriftart"/>
    <w:semiHidden/>
    <w:rsid w:val="003F4CFF"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3F4CFF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3F4CFF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3F4CFF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3F4CFF"/>
    <w:pPr>
      <w:numPr>
        <w:numId w:val="1"/>
      </w:numPr>
      <w:spacing w:after="120" w:line="240" w:lineRule="atLeast"/>
      <w:contextualSpacing/>
      <w:jc w:val="both"/>
    </w:pPr>
    <w:rPr>
      <w:rFonts w:ascii="Times" w:eastAsia="Times New Roman" w:hAnsi="Times"/>
      <w:lang w:eastAsia="de-DE"/>
    </w:rPr>
  </w:style>
  <w:style w:type="paragraph" w:customStyle="1" w:styleId="NumberedItem">
    <w:name w:val="Numbered Item"/>
    <w:basedOn w:val="BulletItem"/>
    <w:rsid w:val="003F4CFF"/>
  </w:style>
  <w:style w:type="paragraph" w:customStyle="1" w:styleId="BulletItem">
    <w:name w:val="Bullet Item"/>
    <w:basedOn w:val="Standard"/>
    <w:rsid w:val="003F4CFF"/>
    <w:pPr>
      <w:numPr>
        <w:numId w:val="2"/>
      </w:numPr>
      <w:spacing w:before="120" w:after="120"/>
      <w:contextualSpacing/>
    </w:pPr>
  </w:style>
  <w:style w:type="paragraph" w:customStyle="1" w:styleId="petit">
    <w:name w:val="petit"/>
    <w:basedOn w:val="Standard"/>
    <w:rsid w:val="003F4CFF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3F4CFF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3F4CFF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3F4CFF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3F4CFF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el1">
    <w:name w:val="Titel1"/>
    <w:basedOn w:val="Standard"/>
    <w:next w:val="p1a"/>
    <w:rsid w:val="00DE63A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rsid w:val="003F4CFF"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rsid w:val="003F4CFF"/>
    <w:pPr>
      <w:spacing w:before="0"/>
      <w:ind w:left="284"/>
    </w:pPr>
    <w:rPr>
      <w:b w:val="0"/>
    </w:rPr>
  </w:style>
  <w:style w:type="paragraph" w:styleId="Verzeichnis3">
    <w:name w:val="toc 3"/>
    <w:basedOn w:val="Verzeichnis1"/>
    <w:rsid w:val="003F4CFF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3F4CFF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3F4CFF"/>
    <w:pPr>
      <w:ind w:left="958"/>
    </w:pPr>
  </w:style>
  <w:style w:type="paragraph" w:styleId="Index3">
    <w:name w:val="index 3"/>
    <w:basedOn w:val="Standard"/>
    <w:next w:val="Standard"/>
    <w:semiHidden/>
    <w:rsid w:val="003F4CFF"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link w:val="FunotentextZchn"/>
    <w:semiHidden/>
    <w:rsid w:val="003F4CFF"/>
  </w:style>
  <w:style w:type="character" w:customStyle="1" w:styleId="FunotentextZchn">
    <w:name w:val="Fußnotentext Zchn"/>
    <w:link w:val="Funotentext"/>
    <w:semiHidden/>
    <w:rsid w:val="00DD4983"/>
    <w:rPr>
      <w:rFonts w:ascii="Times" w:eastAsia="Times New Roman" w:hAnsi="Times"/>
      <w:lang w:eastAsia="de-DE"/>
    </w:rPr>
  </w:style>
  <w:style w:type="paragraph" w:styleId="Verzeichnis4">
    <w:name w:val="toc 4"/>
    <w:basedOn w:val="Verzeichnis3"/>
    <w:next w:val="Standard"/>
    <w:rsid w:val="003F4CFF"/>
    <w:pPr>
      <w:ind w:left="737"/>
    </w:pPr>
  </w:style>
  <w:style w:type="character" w:styleId="Hyperlink">
    <w:name w:val="Hyperlink"/>
    <w:basedOn w:val="Absatz-Standardschriftart"/>
    <w:rsid w:val="003F4CFF"/>
    <w:rPr>
      <w:color w:val="0000FF"/>
      <w:u w:val="single"/>
    </w:rPr>
  </w:style>
  <w:style w:type="paragraph" w:customStyle="1" w:styleId="heading4">
    <w:name w:val="heading4"/>
    <w:basedOn w:val="p1a"/>
    <w:next w:val="p1a"/>
    <w:rsid w:val="003F4CFF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3F4CFF"/>
    <w:pPr>
      <w:spacing w:before="360" w:after="120"/>
    </w:pPr>
    <w:rPr>
      <w:i/>
    </w:rPr>
  </w:style>
  <w:style w:type="paragraph" w:customStyle="1" w:styleId="Untertitel1">
    <w:name w:val="Untertitel1"/>
    <w:basedOn w:val="Titel1"/>
    <w:next w:val="author"/>
    <w:rsid w:val="00DE63A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3F4CFF"/>
    <w:pPr>
      <w:spacing w:before="120"/>
    </w:pPr>
    <w:rPr>
      <w:b/>
    </w:rPr>
  </w:style>
  <w:style w:type="paragraph" w:customStyle="1" w:styleId="Run-inHeading2">
    <w:name w:val="Run-in Heading 2"/>
    <w:basedOn w:val="p1a"/>
    <w:rsid w:val="003F4CFF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3F4CFF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3F4CFF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3F4CFF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3F4CFF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3F4CFF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3F4CFF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E54C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2">
    <w:name w:val="Titel2"/>
    <w:basedOn w:val="Standard"/>
    <w:next w:val="p1a"/>
    <w:rsid w:val="00A81BA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">
    <w:name w:val="Untertitel2"/>
    <w:basedOn w:val="Titel2"/>
    <w:next w:val="author"/>
    <w:rsid w:val="00A81BA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">
    <w:name w:val="Titel3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">
    <w:name w:val="Untertitel3"/>
    <w:basedOn w:val="Titel3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0347D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0347D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0347D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0347D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0347D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0347D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hps">
    <w:name w:val="hps"/>
    <w:rsid w:val="0030347D"/>
    <w:rPr>
      <w:rFonts w:cs="Times New Roman"/>
    </w:rPr>
  </w:style>
  <w:style w:type="character" w:customStyle="1" w:styleId="atn">
    <w:name w:val="atn"/>
    <w:rsid w:val="0030347D"/>
    <w:rPr>
      <w:rFonts w:cs="Times New Roman"/>
    </w:rPr>
  </w:style>
  <w:style w:type="character" w:customStyle="1" w:styleId="contentarea">
    <w:name w:val="contentarea"/>
    <w:rsid w:val="0030347D"/>
    <w:rPr>
      <w:rFonts w:cs="Times New Roman"/>
    </w:rPr>
  </w:style>
  <w:style w:type="paragraph" w:styleId="Listenabsatz">
    <w:name w:val="List Paragraph"/>
    <w:basedOn w:val="Standard"/>
    <w:uiPriority w:val="34"/>
    <w:qFormat/>
    <w:rsid w:val="0030347D"/>
    <w:pPr>
      <w:ind w:left="720"/>
      <w:contextualSpacing/>
    </w:pPr>
  </w:style>
  <w:style w:type="paragraph" w:customStyle="1" w:styleId="Titel30">
    <w:name w:val="Titel3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">
    <w:name w:val="Untertitel3"/>
    <w:basedOn w:val="Titel30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contentareaheading">
    <w:name w:val="contentareaheading"/>
    <w:basedOn w:val="Standard"/>
    <w:rsid w:val="003034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contentareatype">
    <w:name w:val="contentareatype"/>
    <w:basedOn w:val="Standard"/>
    <w:rsid w:val="003034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styleId="StandardWeb">
    <w:name w:val="Normal (Web)"/>
    <w:basedOn w:val="Standard"/>
    <w:uiPriority w:val="99"/>
    <w:semiHidden/>
    <w:rsid w:val="003034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Titel4">
    <w:name w:val="Titel4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">
    <w:name w:val="Untertitel4"/>
    <w:basedOn w:val="Titel4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">
    <w:name w:val="Titel5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">
    <w:name w:val="Untertitel5"/>
    <w:basedOn w:val="Titel5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">
    <w:name w:val="Titel6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">
    <w:name w:val="Untertitel6"/>
    <w:basedOn w:val="Titel6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">
    <w:name w:val="Titel7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">
    <w:name w:val="Untertitel7"/>
    <w:basedOn w:val="Titel7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">
    <w:name w:val="Titel8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">
    <w:name w:val="Untertitel8"/>
    <w:basedOn w:val="Titel8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gbts">
    <w:name w:val="gbts"/>
    <w:basedOn w:val="Absatz-Standardschriftart"/>
    <w:rsid w:val="0030347D"/>
  </w:style>
  <w:style w:type="paragraph" w:styleId="z-Formularbeginn">
    <w:name w:val="HTML Top of Form"/>
    <w:basedOn w:val="Standard"/>
    <w:next w:val="Standard"/>
    <w:link w:val="z-FormularbeginnZchn"/>
    <w:hidden/>
    <w:uiPriority w:val="99"/>
    <w:semiHidden/>
    <w:unhideWhenUsed/>
    <w:rsid w:val="0030347D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beginnZchn">
    <w:name w:val="z-Formularbeginn Zchn"/>
    <w:basedOn w:val="Absatz-Standardschriftart"/>
    <w:link w:val="z-Formularbeginn"/>
    <w:uiPriority w:val="99"/>
    <w:semiHidden/>
    <w:rsid w:val="0030347D"/>
    <w:rPr>
      <w:rFonts w:ascii="Arial" w:eastAsia="Times New Roman" w:hAnsi="Arial" w:cs="Arial"/>
      <w:vanish/>
      <w:sz w:val="16"/>
      <w:szCs w:val="16"/>
      <w:lang w:eastAsia="de-AT"/>
    </w:rPr>
  </w:style>
  <w:style w:type="paragraph" w:styleId="z-Formularende">
    <w:name w:val="HTML Bottom of Form"/>
    <w:basedOn w:val="Standard"/>
    <w:next w:val="Standard"/>
    <w:link w:val="z-FormularendeZchn"/>
    <w:hidden/>
    <w:uiPriority w:val="99"/>
    <w:semiHidden/>
    <w:unhideWhenUsed/>
    <w:rsid w:val="0030347D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endeZchn">
    <w:name w:val="z-Formularende Zchn"/>
    <w:basedOn w:val="Absatz-Standardschriftart"/>
    <w:link w:val="z-Formularende"/>
    <w:uiPriority w:val="99"/>
    <w:semiHidden/>
    <w:rsid w:val="0030347D"/>
    <w:rPr>
      <w:rFonts w:ascii="Arial" w:eastAsia="Times New Roman" w:hAnsi="Arial" w:cs="Arial"/>
      <w:vanish/>
      <w:sz w:val="16"/>
      <w:szCs w:val="16"/>
      <w:lang w:eastAsia="de-AT"/>
    </w:rPr>
  </w:style>
  <w:style w:type="character" w:customStyle="1" w:styleId="gt-ft-text">
    <w:name w:val="gt-ft-text"/>
    <w:basedOn w:val="Absatz-Standardschriftart"/>
    <w:rsid w:val="0030347D"/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30347D"/>
  </w:style>
  <w:style w:type="character" w:customStyle="1" w:styleId="DatumZchn">
    <w:name w:val="Datum Zchn"/>
    <w:basedOn w:val="Absatz-Standardschriftart"/>
    <w:link w:val="Datum"/>
    <w:uiPriority w:val="99"/>
    <w:semiHidden/>
    <w:rsid w:val="0030347D"/>
    <w:rPr>
      <w:rFonts w:ascii="Times" w:eastAsia="Times New Roman" w:hAnsi="Times"/>
      <w:lang w:eastAsia="de-DE"/>
    </w:rPr>
  </w:style>
  <w:style w:type="paragraph" w:styleId="berarbeitung">
    <w:name w:val="Revision"/>
    <w:hidden/>
    <w:uiPriority w:val="99"/>
    <w:semiHidden/>
    <w:rsid w:val="0030347D"/>
    <w:rPr>
      <w:rFonts w:asciiTheme="minorHAnsi" w:eastAsiaTheme="minorEastAsia" w:hAnsiTheme="minorHAnsi" w:cstheme="minorBidi"/>
      <w:sz w:val="22"/>
      <w:szCs w:val="22"/>
    </w:rPr>
  </w:style>
  <w:style w:type="character" w:styleId="Platzhaltertext">
    <w:name w:val="Placeholder Text"/>
    <w:basedOn w:val="Absatz-Standardschriftart"/>
    <w:uiPriority w:val="99"/>
    <w:semiHidden/>
    <w:rsid w:val="0030347D"/>
    <w:rPr>
      <w:color w:val="808080"/>
    </w:rPr>
  </w:style>
  <w:style w:type="character" w:customStyle="1" w:styleId="longtext">
    <w:name w:val="long_text"/>
    <w:basedOn w:val="Absatz-Standardschriftart"/>
    <w:rsid w:val="0030347D"/>
  </w:style>
  <w:style w:type="paragraph" w:customStyle="1" w:styleId="Titel9">
    <w:name w:val="Titel9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">
    <w:name w:val="Untertitel9"/>
    <w:basedOn w:val="Titel9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">
    <w:name w:val="Titel10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">
    <w:name w:val="Untertitel10"/>
    <w:basedOn w:val="Titel10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30347D"/>
    <w:rPr>
      <w:color w:val="800080" w:themeColor="followedHyperlink"/>
      <w:u w:val="single"/>
    </w:rPr>
  </w:style>
  <w:style w:type="paragraph" w:customStyle="1" w:styleId="Titel11">
    <w:name w:val="Titel11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">
    <w:name w:val="Untertitel11"/>
    <w:basedOn w:val="Titel11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">
    <w:name w:val="Titel12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">
    <w:name w:val="Untertitel12"/>
    <w:basedOn w:val="Titel12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">
    <w:name w:val="Titel13"/>
    <w:basedOn w:val="Standard"/>
    <w:next w:val="p1a"/>
    <w:rsid w:val="001E493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">
    <w:name w:val="Untertitel13"/>
    <w:basedOn w:val="Titel13"/>
    <w:next w:val="author"/>
    <w:rsid w:val="001E493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">
    <w:name w:val="Titel14"/>
    <w:basedOn w:val="Standard"/>
    <w:next w:val="p1a"/>
    <w:rsid w:val="0030625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">
    <w:name w:val="Untertitel14"/>
    <w:basedOn w:val="Titel14"/>
    <w:next w:val="author"/>
    <w:rsid w:val="0030625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">
    <w:name w:val="Titel15"/>
    <w:basedOn w:val="Standard"/>
    <w:next w:val="p1a"/>
    <w:rsid w:val="00DF244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">
    <w:name w:val="Untertitel15"/>
    <w:basedOn w:val="Titel15"/>
    <w:next w:val="author"/>
    <w:rsid w:val="00DF244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">
    <w:name w:val="Titel16"/>
    <w:basedOn w:val="Standard"/>
    <w:next w:val="p1a"/>
    <w:rsid w:val="007C662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">
    <w:name w:val="Untertitel16"/>
    <w:basedOn w:val="Titel16"/>
    <w:next w:val="author"/>
    <w:rsid w:val="007C662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">
    <w:name w:val="Titel17"/>
    <w:basedOn w:val="Standard"/>
    <w:next w:val="p1a"/>
    <w:rsid w:val="004A3A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">
    <w:name w:val="Untertitel17"/>
    <w:basedOn w:val="Titel17"/>
    <w:next w:val="author"/>
    <w:rsid w:val="004A3A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">
    <w:name w:val="Titel18"/>
    <w:basedOn w:val="Standard"/>
    <w:next w:val="p1a"/>
    <w:rsid w:val="002C3D4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">
    <w:name w:val="Untertitel18"/>
    <w:basedOn w:val="Titel18"/>
    <w:next w:val="author"/>
    <w:rsid w:val="002C3D4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">
    <w:name w:val="Titel19"/>
    <w:basedOn w:val="Standard"/>
    <w:next w:val="p1a"/>
    <w:rsid w:val="004B7AB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">
    <w:name w:val="Untertitel19"/>
    <w:basedOn w:val="Titel19"/>
    <w:next w:val="author"/>
    <w:rsid w:val="004B7AB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0">
    <w:name w:val="Titel20"/>
    <w:basedOn w:val="Standard"/>
    <w:next w:val="p1a"/>
    <w:rsid w:val="00496DC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0">
    <w:name w:val="Untertitel20"/>
    <w:basedOn w:val="Titel20"/>
    <w:next w:val="author"/>
    <w:rsid w:val="00496DC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">
    <w:name w:val="Titel21"/>
    <w:basedOn w:val="Standard"/>
    <w:next w:val="p1a"/>
    <w:rsid w:val="0054704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">
    <w:name w:val="Untertitel21"/>
    <w:basedOn w:val="Titel21"/>
    <w:next w:val="author"/>
    <w:rsid w:val="0054704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2">
    <w:name w:val="Titel22"/>
    <w:basedOn w:val="Standard"/>
    <w:next w:val="p1a"/>
    <w:rsid w:val="004830B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2">
    <w:name w:val="Untertitel22"/>
    <w:basedOn w:val="Titel22"/>
    <w:next w:val="author"/>
    <w:rsid w:val="004830B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3">
    <w:name w:val="Titel23"/>
    <w:basedOn w:val="Standard"/>
    <w:next w:val="p1a"/>
    <w:rsid w:val="0081155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3">
    <w:name w:val="Untertitel23"/>
    <w:basedOn w:val="Titel23"/>
    <w:next w:val="author"/>
    <w:rsid w:val="0081155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4">
    <w:name w:val="Titel24"/>
    <w:basedOn w:val="Standard"/>
    <w:next w:val="p1a"/>
    <w:rsid w:val="00AE242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4">
    <w:name w:val="Untertitel24"/>
    <w:basedOn w:val="Titel24"/>
    <w:next w:val="author"/>
    <w:rsid w:val="00AE242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5">
    <w:name w:val="Titel25"/>
    <w:basedOn w:val="Standard"/>
    <w:next w:val="p1a"/>
    <w:rsid w:val="00AC4FE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5">
    <w:name w:val="Untertitel25"/>
    <w:basedOn w:val="Titel25"/>
    <w:next w:val="author"/>
    <w:rsid w:val="00AC4FE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">
    <w:name w:val="Titel2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">
    <w:name w:val="Untertitel26"/>
    <w:basedOn w:val="Titel2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0">
    <w:name w:val="Titel2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0">
    <w:name w:val="Untertitel26"/>
    <w:basedOn w:val="Titel26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7">
    <w:name w:val="Titel27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7">
    <w:name w:val="Untertitel27"/>
    <w:basedOn w:val="Titel27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8">
    <w:name w:val="Titel28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8">
    <w:name w:val="Untertitel28"/>
    <w:basedOn w:val="Titel28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9">
    <w:name w:val="Titel29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9">
    <w:name w:val="Untertitel29"/>
    <w:basedOn w:val="Titel29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00">
    <w:name w:val="Titel30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0">
    <w:name w:val="Untertitel30"/>
    <w:basedOn w:val="Titel30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1">
    <w:name w:val="Titel31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1">
    <w:name w:val="Untertitel31"/>
    <w:basedOn w:val="Titel31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">
    <w:name w:val="Titel32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">
    <w:name w:val="Untertitel32"/>
    <w:basedOn w:val="Titel32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3">
    <w:name w:val="Titel33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3">
    <w:name w:val="Untertitel33"/>
    <w:basedOn w:val="Titel33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4">
    <w:name w:val="Titel34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4">
    <w:name w:val="Untertitel34"/>
    <w:basedOn w:val="Titel34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5">
    <w:name w:val="Titel35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5">
    <w:name w:val="Untertitel35"/>
    <w:basedOn w:val="Titel35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6">
    <w:name w:val="Titel3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6">
    <w:name w:val="Untertitel36"/>
    <w:basedOn w:val="Titel3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7">
    <w:name w:val="Titel37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7">
    <w:name w:val="Untertitel37"/>
    <w:basedOn w:val="Titel37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8">
    <w:name w:val="Titel38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8">
    <w:name w:val="Untertitel38"/>
    <w:basedOn w:val="Titel38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9">
    <w:name w:val="Titel39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9">
    <w:name w:val="Untertitel39"/>
    <w:basedOn w:val="Titel39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0">
    <w:name w:val="Titel40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">
    <w:name w:val="Untertitel40"/>
    <w:basedOn w:val="Titel4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1">
    <w:name w:val="Titel41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1">
    <w:name w:val="Untertitel41"/>
    <w:basedOn w:val="Titel41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2">
    <w:name w:val="Titel42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2">
    <w:name w:val="Untertitel42"/>
    <w:basedOn w:val="Titel42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3">
    <w:name w:val="Titel43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3">
    <w:name w:val="Untertitel43"/>
    <w:basedOn w:val="Titel43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4">
    <w:name w:val="Titel44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4">
    <w:name w:val="Untertitel44"/>
    <w:basedOn w:val="Titel44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5">
    <w:name w:val="Titel45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5">
    <w:name w:val="Untertitel45"/>
    <w:basedOn w:val="Titel45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6">
    <w:name w:val="Titel4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6">
    <w:name w:val="Untertitel46"/>
    <w:basedOn w:val="Titel4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7">
    <w:name w:val="Titel47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7">
    <w:name w:val="Untertitel47"/>
    <w:basedOn w:val="Titel47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8">
    <w:name w:val="Titel48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8">
    <w:name w:val="Untertitel48"/>
    <w:basedOn w:val="Titel48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9">
    <w:name w:val="Titel49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9">
    <w:name w:val="Untertitel49"/>
    <w:basedOn w:val="Titel49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0">
    <w:name w:val="Titel50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0">
    <w:name w:val="Untertitel50"/>
    <w:basedOn w:val="Titel5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1">
    <w:name w:val="Titel51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1">
    <w:name w:val="Untertitel51"/>
    <w:basedOn w:val="Titel51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2">
    <w:name w:val="Titel52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2">
    <w:name w:val="Untertitel52"/>
    <w:basedOn w:val="Titel52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3">
    <w:name w:val="Titel53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3">
    <w:name w:val="Untertitel53"/>
    <w:basedOn w:val="Titel53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4">
    <w:name w:val="Titel54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4">
    <w:name w:val="Untertitel54"/>
    <w:basedOn w:val="Titel54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5">
    <w:name w:val="Titel55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5">
    <w:name w:val="Untertitel55"/>
    <w:basedOn w:val="Titel55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6">
    <w:name w:val="Titel5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6">
    <w:name w:val="Untertitel56"/>
    <w:basedOn w:val="Titel5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7">
    <w:name w:val="Titel57"/>
    <w:basedOn w:val="Standard"/>
    <w:next w:val="p1a"/>
    <w:rsid w:val="00D634F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7">
    <w:name w:val="Untertitel57"/>
    <w:basedOn w:val="Titel57"/>
    <w:next w:val="author"/>
    <w:rsid w:val="00D634F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8">
    <w:name w:val="Titel58"/>
    <w:basedOn w:val="Standard"/>
    <w:next w:val="p1a"/>
    <w:rsid w:val="00CF728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8">
    <w:name w:val="Untertitel58"/>
    <w:basedOn w:val="Titel58"/>
    <w:next w:val="author"/>
    <w:rsid w:val="00CF728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9">
    <w:name w:val="Titel59"/>
    <w:basedOn w:val="Standard"/>
    <w:next w:val="p1a"/>
    <w:rsid w:val="008832F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9">
    <w:name w:val="Untertitel59"/>
    <w:basedOn w:val="Titel59"/>
    <w:next w:val="author"/>
    <w:rsid w:val="008832F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0">
    <w:name w:val="Titel60"/>
    <w:basedOn w:val="Standard"/>
    <w:next w:val="p1a"/>
    <w:rsid w:val="002B1DF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0">
    <w:name w:val="Untertitel60"/>
    <w:basedOn w:val="Titel60"/>
    <w:next w:val="author"/>
    <w:rsid w:val="002B1DF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1">
    <w:name w:val="Titel61"/>
    <w:basedOn w:val="Standard"/>
    <w:next w:val="p1a"/>
    <w:rsid w:val="001B212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1">
    <w:name w:val="Untertitel61"/>
    <w:basedOn w:val="Titel61"/>
    <w:next w:val="author"/>
    <w:rsid w:val="001B212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">
    <w:name w:val="Titel62"/>
    <w:basedOn w:val="Standard"/>
    <w:next w:val="p1a"/>
    <w:rsid w:val="00E4533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">
    <w:name w:val="Untertitel62"/>
    <w:basedOn w:val="Titel62"/>
    <w:next w:val="author"/>
    <w:rsid w:val="00E4533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3">
    <w:name w:val="Titel63"/>
    <w:basedOn w:val="Standard"/>
    <w:next w:val="p1a"/>
    <w:rsid w:val="00F2505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3">
    <w:name w:val="Untertitel63"/>
    <w:basedOn w:val="Titel63"/>
    <w:next w:val="author"/>
    <w:rsid w:val="00F2505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">
    <w:name w:val="Titel64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">
    <w:name w:val="Untertitel64"/>
    <w:basedOn w:val="Titel64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0">
    <w:name w:val="Titel64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0">
    <w:name w:val="Untertitel64"/>
    <w:basedOn w:val="Titel640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5">
    <w:name w:val="Titel65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5">
    <w:name w:val="Untertitel65"/>
    <w:basedOn w:val="Titel65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6">
    <w:name w:val="Titel66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6">
    <w:name w:val="Untertitel66"/>
    <w:basedOn w:val="Titel66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7">
    <w:name w:val="Titel67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7">
    <w:name w:val="Untertitel67"/>
    <w:basedOn w:val="Titel67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">
    <w:name w:val="Titel68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">
    <w:name w:val="Untertitel68"/>
    <w:basedOn w:val="Titel68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9">
    <w:name w:val="Titel69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9">
    <w:name w:val="Untertitel69"/>
    <w:basedOn w:val="Titel69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0">
    <w:name w:val="Titel70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0">
    <w:name w:val="Untertitel70"/>
    <w:basedOn w:val="Titel70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1">
    <w:name w:val="Titel71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1">
    <w:name w:val="Untertitel71"/>
    <w:basedOn w:val="Titel71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2">
    <w:name w:val="Titel72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2">
    <w:name w:val="Untertitel72"/>
    <w:basedOn w:val="Titel72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3">
    <w:name w:val="Titel73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3">
    <w:name w:val="Untertitel73"/>
    <w:basedOn w:val="Titel73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4">
    <w:name w:val="Titel74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4">
    <w:name w:val="Untertitel74"/>
    <w:basedOn w:val="Titel74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5">
    <w:name w:val="Titel75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5">
    <w:name w:val="Untertitel75"/>
    <w:basedOn w:val="Titel75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6">
    <w:name w:val="Titel76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6">
    <w:name w:val="Untertitel76"/>
    <w:basedOn w:val="Titel76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7">
    <w:name w:val="Titel77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7">
    <w:name w:val="Untertitel77"/>
    <w:basedOn w:val="Titel77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8">
    <w:name w:val="Titel78"/>
    <w:basedOn w:val="Standard"/>
    <w:next w:val="p1a"/>
    <w:rsid w:val="002F02F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8">
    <w:name w:val="Untertitel78"/>
    <w:basedOn w:val="Titel78"/>
    <w:next w:val="author"/>
    <w:rsid w:val="002F02F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9">
    <w:name w:val="Titel79"/>
    <w:basedOn w:val="Standard"/>
    <w:next w:val="p1a"/>
    <w:rsid w:val="000E23F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9">
    <w:name w:val="Untertitel79"/>
    <w:basedOn w:val="Titel79"/>
    <w:next w:val="author"/>
    <w:rsid w:val="000E23F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0">
    <w:name w:val="Titel80"/>
    <w:basedOn w:val="Standard"/>
    <w:next w:val="p1a"/>
    <w:rsid w:val="00EF7C4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0">
    <w:name w:val="Untertitel80"/>
    <w:basedOn w:val="Titel80"/>
    <w:next w:val="author"/>
    <w:rsid w:val="00EF7C4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1">
    <w:name w:val="Titel81"/>
    <w:basedOn w:val="Standard"/>
    <w:next w:val="p1a"/>
    <w:rsid w:val="00DA72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1">
    <w:name w:val="Untertitel81"/>
    <w:basedOn w:val="Titel81"/>
    <w:next w:val="author"/>
    <w:rsid w:val="00DA72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2">
    <w:name w:val="Titel82"/>
    <w:basedOn w:val="Standard"/>
    <w:next w:val="p1a"/>
    <w:rsid w:val="00D672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2">
    <w:name w:val="Untertitel82"/>
    <w:basedOn w:val="Titel82"/>
    <w:next w:val="author"/>
    <w:rsid w:val="00D672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">
    <w:name w:val="Titel83"/>
    <w:basedOn w:val="Standard"/>
    <w:next w:val="p1a"/>
    <w:rsid w:val="00995AC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">
    <w:name w:val="Untertitel83"/>
    <w:basedOn w:val="Titel83"/>
    <w:next w:val="author"/>
    <w:rsid w:val="00995AC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4">
    <w:name w:val="Titel84"/>
    <w:basedOn w:val="Standard"/>
    <w:next w:val="p1a"/>
    <w:rsid w:val="00B6229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4">
    <w:name w:val="Untertitel84"/>
    <w:basedOn w:val="Titel84"/>
    <w:next w:val="author"/>
    <w:rsid w:val="00B6229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5">
    <w:name w:val="Titel85"/>
    <w:basedOn w:val="Standard"/>
    <w:next w:val="p1a"/>
    <w:rsid w:val="004F545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5">
    <w:name w:val="Untertitel85"/>
    <w:basedOn w:val="Titel85"/>
    <w:next w:val="author"/>
    <w:rsid w:val="004F545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6">
    <w:name w:val="Titel86"/>
    <w:basedOn w:val="Standard"/>
    <w:next w:val="p1a"/>
    <w:rsid w:val="00873F2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6">
    <w:name w:val="Untertitel86"/>
    <w:basedOn w:val="Titel86"/>
    <w:next w:val="author"/>
    <w:rsid w:val="00873F2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7">
    <w:name w:val="Titel87"/>
    <w:basedOn w:val="Standard"/>
    <w:next w:val="p1a"/>
    <w:rsid w:val="00AF2E0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7">
    <w:name w:val="Untertitel87"/>
    <w:basedOn w:val="Titel87"/>
    <w:next w:val="author"/>
    <w:rsid w:val="00AF2E0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8">
    <w:name w:val="Titel88"/>
    <w:basedOn w:val="Standard"/>
    <w:next w:val="p1a"/>
    <w:rsid w:val="002E58B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8">
    <w:name w:val="Untertitel88"/>
    <w:basedOn w:val="Titel88"/>
    <w:next w:val="author"/>
    <w:rsid w:val="002E58B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9">
    <w:name w:val="Titel89"/>
    <w:basedOn w:val="Standard"/>
    <w:next w:val="p1a"/>
    <w:rsid w:val="006761C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9">
    <w:name w:val="Untertitel89"/>
    <w:basedOn w:val="Titel89"/>
    <w:next w:val="author"/>
    <w:rsid w:val="006761C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0">
    <w:name w:val="Titel90"/>
    <w:basedOn w:val="Standard"/>
    <w:next w:val="p1a"/>
    <w:rsid w:val="00A1366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0">
    <w:name w:val="Untertitel90"/>
    <w:basedOn w:val="Titel90"/>
    <w:next w:val="author"/>
    <w:rsid w:val="00A1366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">
    <w:name w:val="Titel91"/>
    <w:basedOn w:val="Standard"/>
    <w:next w:val="p1a"/>
    <w:rsid w:val="00362E3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">
    <w:name w:val="Untertitel91"/>
    <w:basedOn w:val="Titel91"/>
    <w:next w:val="author"/>
    <w:rsid w:val="00362E3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2">
    <w:name w:val="Titel92"/>
    <w:basedOn w:val="Standard"/>
    <w:next w:val="p1a"/>
    <w:rsid w:val="0073716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2">
    <w:name w:val="Untertitel92"/>
    <w:basedOn w:val="Titel92"/>
    <w:next w:val="author"/>
    <w:rsid w:val="0073716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3">
    <w:name w:val="Titel93"/>
    <w:basedOn w:val="Standard"/>
    <w:next w:val="p1a"/>
    <w:rsid w:val="00C1023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3">
    <w:name w:val="Untertitel93"/>
    <w:basedOn w:val="Titel93"/>
    <w:next w:val="author"/>
    <w:rsid w:val="00C1023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">
    <w:name w:val="Titel9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">
    <w:name w:val="Untertitel94"/>
    <w:basedOn w:val="Titel94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0">
    <w:name w:val="Titel9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0">
    <w:name w:val="Untertitel94"/>
    <w:basedOn w:val="Titel94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5">
    <w:name w:val="Titel95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5">
    <w:name w:val="Untertitel95"/>
    <w:basedOn w:val="Titel95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6">
    <w:name w:val="Titel96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6">
    <w:name w:val="Untertitel96"/>
    <w:basedOn w:val="Titel96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7">
    <w:name w:val="Titel97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7">
    <w:name w:val="Untertitel97"/>
    <w:basedOn w:val="Titel97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8">
    <w:name w:val="Titel98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8">
    <w:name w:val="Untertitel98"/>
    <w:basedOn w:val="Titel98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9">
    <w:name w:val="Titel99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9">
    <w:name w:val="Untertitel99"/>
    <w:basedOn w:val="Titel99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0">
    <w:name w:val="Titel100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0">
    <w:name w:val="Untertitel100"/>
    <w:basedOn w:val="Titel10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1">
    <w:name w:val="Titel101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1">
    <w:name w:val="Untertitel101"/>
    <w:basedOn w:val="Titel101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2">
    <w:name w:val="Titel102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2">
    <w:name w:val="Untertitel102"/>
    <w:basedOn w:val="Titel102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3">
    <w:name w:val="Titel103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3">
    <w:name w:val="Untertitel103"/>
    <w:basedOn w:val="Titel103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4">
    <w:name w:val="Titel10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4">
    <w:name w:val="Untertitel104"/>
    <w:basedOn w:val="Titel104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5">
    <w:name w:val="Titel105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5">
    <w:name w:val="Untertitel105"/>
    <w:basedOn w:val="Titel105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6">
    <w:name w:val="Titel106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6">
    <w:name w:val="Untertitel106"/>
    <w:basedOn w:val="Titel106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7">
    <w:name w:val="Titel107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7">
    <w:name w:val="Untertitel107"/>
    <w:basedOn w:val="Titel107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8">
    <w:name w:val="Titel108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8">
    <w:name w:val="Untertitel108"/>
    <w:basedOn w:val="Titel108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9">
    <w:name w:val="Titel109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9">
    <w:name w:val="Untertitel109"/>
    <w:basedOn w:val="Titel109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0">
    <w:name w:val="Titel110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0">
    <w:name w:val="Untertitel110"/>
    <w:basedOn w:val="Titel11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1">
    <w:name w:val="Titel111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1">
    <w:name w:val="Untertitel111"/>
    <w:basedOn w:val="Titel111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2">
    <w:name w:val="Titel112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2">
    <w:name w:val="Untertitel112"/>
    <w:basedOn w:val="Titel112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3">
    <w:name w:val="Titel113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3">
    <w:name w:val="Untertitel113"/>
    <w:basedOn w:val="Titel113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">
    <w:name w:val="Titel11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">
    <w:name w:val="Untertitel114"/>
    <w:basedOn w:val="Titel114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5">
    <w:name w:val="Titel115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5">
    <w:name w:val="Untertitel115"/>
    <w:basedOn w:val="Titel115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6">
    <w:name w:val="Titel116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6">
    <w:name w:val="Untertitel116"/>
    <w:basedOn w:val="Titel116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7">
    <w:name w:val="Titel117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7">
    <w:name w:val="Untertitel117"/>
    <w:basedOn w:val="Titel117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8">
    <w:name w:val="Titel118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8">
    <w:name w:val="Untertitel118"/>
    <w:basedOn w:val="Titel118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9">
    <w:name w:val="Titel119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9">
    <w:name w:val="Untertitel119"/>
    <w:basedOn w:val="Titel119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0">
    <w:name w:val="Titel120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0">
    <w:name w:val="Untertitel120"/>
    <w:basedOn w:val="Titel12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1">
    <w:name w:val="Titel121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1">
    <w:name w:val="Untertitel121"/>
    <w:basedOn w:val="Titel121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2">
    <w:name w:val="Titel122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2">
    <w:name w:val="Untertitel122"/>
    <w:basedOn w:val="Titel122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3">
    <w:name w:val="Titel123"/>
    <w:basedOn w:val="Standard"/>
    <w:next w:val="p1a"/>
    <w:rsid w:val="004070A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3">
    <w:name w:val="Untertitel123"/>
    <w:basedOn w:val="Titel123"/>
    <w:next w:val="author"/>
    <w:rsid w:val="004070A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4">
    <w:name w:val="Titel124"/>
    <w:basedOn w:val="Standard"/>
    <w:next w:val="p1a"/>
    <w:rsid w:val="00A5495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4">
    <w:name w:val="Untertitel124"/>
    <w:basedOn w:val="Titel124"/>
    <w:next w:val="author"/>
    <w:rsid w:val="00A5495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">
    <w:name w:val="Titel125"/>
    <w:basedOn w:val="Standard"/>
    <w:next w:val="p1a"/>
    <w:rsid w:val="00251C8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">
    <w:name w:val="Untertitel125"/>
    <w:basedOn w:val="Titel125"/>
    <w:next w:val="author"/>
    <w:rsid w:val="00251C8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6">
    <w:name w:val="Titel126"/>
    <w:basedOn w:val="Standard"/>
    <w:next w:val="p1a"/>
    <w:rsid w:val="006151B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6">
    <w:name w:val="Untertitel126"/>
    <w:basedOn w:val="Titel126"/>
    <w:next w:val="author"/>
    <w:rsid w:val="006151B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">
    <w:name w:val="Titel127"/>
    <w:basedOn w:val="Standard"/>
    <w:next w:val="p1a"/>
    <w:rsid w:val="00796BC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">
    <w:name w:val="Untertitel127"/>
    <w:basedOn w:val="Titel127"/>
    <w:next w:val="author"/>
    <w:rsid w:val="00796BC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">
    <w:name w:val="Titel128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">
    <w:name w:val="Untertitel128"/>
    <w:basedOn w:val="Titel128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0">
    <w:name w:val="Titel128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0">
    <w:name w:val="Untertitel128"/>
    <w:basedOn w:val="Titel1280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9">
    <w:name w:val="Titel129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9">
    <w:name w:val="Untertitel129"/>
    <w:basedOn w:val="Titel129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0">
    <w:name w:val="Titel130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0">
    <w:name w:val="Untertitel130"/>
    <w:basedOn w:val="Titel130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1">
    <w:name w:val="Titel131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1">
    <w:name w:val="Untertitel131"/>
    <w:basedOn w:val="Titel131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2">
    <w:name w:val="Titel132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2">
    <w:name w:val="Untertitel132"/>
    <w:basedOn w:val="Titel132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3">
    <w:name w:val="Titel133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3">
    <w:name w:val="Untertitel133"/>
    <w:basedOn w:val="Titel133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4">
    <w:name w:val="Titel134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4">
    <w:name w:val="Untertitel134"/>
    <w:basedOn w:val="Titel134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5">
    <w:name w:val="Titel135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5">
    <w:name w:val="Untertitel135"/>
    <w:basedOn w:val="Titel135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6">
    <w:name w:val="Titel136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6">
    <w:name w:val="Untertitel136"/>
    <w:basedOn w:val="Titel136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7">
    <w:name w:val="Titel137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7">
    <w:name w:val="Untertitel137"/>
    <w:basedOn w:val="Titel137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8">
    <w:name w:val="Titel138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8">
    <w:name w:val="Untertitel138"/>
    <w:basedOn w:val="Titel138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9">
    <w:name w:val="Titel139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9">
    <w:name w:val="Untertitel139"/>
    <w:basedOn w:val="Titel139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0">
    <w:name w:val="Titel140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0">
    <w:name w:val="Untertitel140"/>
    <w:basedOn w:val="Titel140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1">
    <w:name w:val="Titel141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1">
    <w:name w:val="Untertitel141"/>
    <w:basedOn w:val="Titel141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2">
    <w:name w:val="Titel142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2">
    <w:name w:val="Untertitel142"/>
    <w:basedOn w:val="Titel142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3">
    <w:name w:val="Titel143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3">
    <w:name w:val="Untertitel143"/>
    <w:basedOn w:val="Titel143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4">
    <w:name w:val="Titel144"/>
    <w:basedOn w:val="Standard"/>
    <w:next w:val="p1a"/>
    <w:rsid w:val="00DD39B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4">
    <w:name w:val="Untertitel144"/>
    <w:basedOn w:val="Titel144"/>
    <w:next w:val="author"/>
    <w:rsid w:val="00DD39B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5">
    <w:name w:val="Titel145"/>
    <w:basedOn w:val="Standard"/>
    <w:next w:val="p1a"/>
    <w:rsid w:val="001E064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5">
    <w:name w:val="Untertitel145"/>
    <w:basedOn w:val="Titel145"/>
    <w:next w:val="author"/>
    <w:rsid w:val="001E064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6">
    <w:name w:val="Titel146"/>
    <w:basedOn w:val="Standard"/>
    <w:next w:val="p1a"/>
    <w:rsid w:val="006850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6">
    <w:name w:val="Untertitel146"/>
    <w:basedOn w:val="Titel146"/>
    <w:next w:val="author"/>
    <w:rsid w:val="006850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7">
    <w:name w:val="Titel147"/>
    <w:basedOn w:val="Standard"/>
    <w:next w:val="p1a"/>
    <w:rsid w:val="00C5239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7">
    <w:name w:val="Untertitel147"/>
    <w:basedOn w:val="Titel147"/>
    <w:next w:val="author"/>
    <w:rsid w:val="00C5239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8">
    <w:name w:val="Titel148"/>
    <w:basedOn w:val="Standard"/>
    <w:next w:val="p1a"/>
    <w:rsid w:val="002245A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8">
    <w:name w:val="Untertitel148"/>
    <w:basedOn w:val="Titel148"/>
    <w:next w:val="author"/>
    <w:rsid w:val="002245A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9">
    <w:name w:val="Titel149"/>
    <w:basedOn w:val="Standard"/>
    <w:next w:val="p1a"/>
    <w:rsid w:val="00C14AD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9">
    <w:name w:val="Untertitel149"/>
    <w:basedOn w:val="Titel149"/>
    <w:next w:val="author"/>
    <w:rsid w:val="00C14AD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0">
    <w:name w:val="Titel150"/>
    <w:basedOn w:val="Standard"/>
    <w:next w:val="p1a"/>
    <w:rsid w:val="00227B0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0">
    <w:name w:val="Untertitel150"/>
    <w:basedOn w:val="Titel150"/>
    <w:next w:val="author"/>
    <w:rsid w:val="00227B0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1">
    <w:name w:val="Titel151"/>
    <w:basedOn w:val="Standard"/>
    <w:next w:val="p1a"/>
    <w:rsid w:val="00954D3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1">
    <w:name w:val="Untertitel151"/>
    <w:basedOn w:val="Titel151"/>
    <w:next w:val="author"/>
    <w:rsid w:val="00954D3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2">
    <w:name w:val="Titel152"/>
    <w:basedOn w:val="Standard"/>
    <w:next w:val="p1a"/>
    <w:rsid w:val="00AC46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2">
    <w:name w:val="Untertitel152"/>
    <w:basedOn w:val="Titel152"/>
    <w:next w:val="author"/>
    <w:rsid w:val="00AC46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3">
    <w:name w:val="Titel153"/>
    <w:basedOn w:val="Standard"/>
    <w:next w:val="p1a"/>
    <w:rsid w:val="00B9436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3">
    <w:name w:val="Untertitel153"/>
    <w:basedOn w:val="Titel153"/>
    <w:next w:val="author"/>
    <w:rsid w:val="00B9436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4">
    <w:name w:val="Titel154"/>
    <w:basedOn w:val="Standard"/>
    <w:next w:val="p1a"/>
    <w:rsid w:val="00C6697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4">
    <w:name w:val="Untertitel154"/>
    <w:basedOn w:val="Titel154"/>
    <w:next w:val="author"/>
    <w:rsid w:val="00C6697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5">
    <w:name w:val="Titel155"/>
    <w:basedOn w:val="Standard"/>
    <w:next w:val="p1a"/>
    <w:rsid w:val="00C8669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5">
    <w:name w:val="Untertitel155"/>
    <w:basedOn w:val="Titel155"/>
    <w:next w:val="author"/>
    <w:rsid w:val="00C8669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6">
    <w:name w:val="Titel156"/>
    <w:basedOn w:val="Standard"/>
    <w:next w:val="p1a"/>
    <w:rsid w:val="00EF35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6">
    <w:name w:val="Untertitel156"/>
    <w:basedOn w:val="Titel156"/>
    <w:next w:val="author"/>
    <w:rsid w:val="00EF35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">
    <w:name w:val="Titel157"/>
    <w:basedOn w:val="Standard"/>
    <w:next w:val="p1a"/>
    <w:rsid w:val="00F109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">
    <w:name w:val="Untertitel157"/>
    <w:basedOn w:val="Titel157"/>
    <w:next w:val="author"/>
    <w:rsid w:val="00F109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8">
    <w:name w:val="Titel158"/>
    <w:basedOn w:val="Standard"/>
    <w:next w:val="p1a"/>
    <w:rsid w:val="0021584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8">
    <w:name w:val="Untertitel158"/>
    <w:basedOn w:val="Titel158"/>
    <w:next w:val="author"/>
    <w:rsid w:val="0021584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9">
    <w:name w:val="Titel159"/>
    <w:basedOn w:val="Standard"/>
    <w:next w:val="p1a"/>
    <w:rsid w:val="00A54C4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9">
    <w:name w:val="Untertitel159"/>
    <w:basedOn w:val="Titel159"/>
    <w:next w:val="author"/>
    <w:rsid w:val="00A54C4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0">
    <w:name w:val="Titel160"/>
    <w:basedOn w:val="Standard"/>
    <w:next w:val="p1a"/>
    <w:rsid w:val="00467E4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0">
    <w:name w:val="Untertitel160"/>
    <w:basedOn w:val="Titel160"/>
    <w:next w:val="author"/>
    <w:rsid w:val="00467E4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">
    <w:name w:val="Titel161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">
    <w:name w:val="Untertitel161"/>
    <w:basedOn w:val="Titel161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0">
    <w:name w:val="Titel161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0">
    <w:name w:val="Untertitel161"/>
    <w:basedOn w:val="Titel1610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2">
    <w:name w:val="Titel162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2">
    <w:name w:val="Untertitel162"/>
    <w:basedOn w:val="Titel162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3">
    <w:name w:val="Titel163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3">
    <w:name w:val="Untertitel163"/>
    <w:basedOn w:val="Titel163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">
    <w:name w:val="Titel164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">
    <w:name w:val="Untertitel164"/>
    <w:basedOn w:val="Titel164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5">
    <w:name w:val="Titel165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5">
    <w:name w:val="Untertitel165"/>
    <w:basedOn w:val="Titel165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6">
    <w:name w:val="Titel166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6">
    <w:name w:val="Untertitel166"/>
    <w:basedOn w:val="Titel166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7">
    <w:name w:val="Titel167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7">
    <w:name w:val="Untertitel167"/>
    <w:basedOn w:val="Titel167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8">
    <w:name w:val="Titel168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8">
    <w:name w:val="Untertitel168"/>
    <w:basedOn w:val="Titel168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9">
    <w:name w:val="Titel169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9">
    <w:name w:val="Untertitel169"/>
    <w:basedOn w:val="Titel169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0">
    <w:name w:val="Titel170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0">
    <w:name w:val="Untertitel170"/>
    <w:basedOn w:val="Titel170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1">
    <w:name w:val="Titel171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1">
    <w:name w:val="Untertitel171"/>
    <w:basedOn w:val="Titel171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2">
    <w:name w:val="Titel172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2">
    <w:name w:val="Untertitel172"/>
    <w:basedOn w:val="Titel172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3">
    <w:name w:val="Titel173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3">
    <w:name w:val="Untertitel173"/>
    <w:basedOn w:val="Titel173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4">
    <w:name w:val="Titel174"/>
    <w:basedOn w:val="Standard"/>
    <w:next w:val="p1a"/>
    <w:rsid w:val="00D9081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4">
    <w:name w:val="Untertitel174"/>
    <w:basedOn w:val="Titel174"/>
    <w:next w:val="author"/>
    <w:rsid w:val="00D9081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5">
    <w:name w:val="Titel175"/>
    <w:basedOn w:val="Standard"/>
    <w:next w:val="p1a"/>
    <w:rsid w:val="0063743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5">
    <w:name w:val="Untertitel175"/>
    <w:basedOn w:val="Titel175"/>
    <w:next w:val="author"/>
    <w:rsid w:val="0063743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6">
    <w:name w:val="Titel176"/>
    <w:basedOn w:val="Standard"/>
    <w:next w:val="p1a"/>
    <w:rsid w:val="00A34D6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6">
    <w:name w:val="Untertitel176"/>
    <w:basedOn w:val="Titel176"/>
    <w:next w:val="author"/>
    <w:rsid w:val="00A34D6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7">
    <w:name w:val="Titel177"/>
    <w:basedOn w:val="Standard"/>
    <w:next w:val="p1a"/>
    <w:rsid w:val="001C16B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7">
    <w:name w:val="Untertitel177"/>
    <w:basedOn w:val="Titel177"/>
    <w:next w:val="author"/>
    <w:rsid w:val="001C16B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8">
    <w:name w:val="Titel178"/>
    <w:basedOn w:val="Standard"/>
    <w:next w:val="p1a"/>
    <w:rsid w:val="00751E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8">
    <w:name w:val="Untertitel178"/>
    <w:basedOn w:val="Titel178"/>
    <w:next w:val="author"/>
    <w:rsid w:val="00751E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9">
    <w:name w:val="Titel179"/>
    <w:basedOn w:val="Standard"/>
    <w:next w:val="p1a"/>
    <w:rsid w:val="00CE7A1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9">
    <w:name w:val="Untertitel179"/>
    <w:basedOn w:val="Titel179"/>
    <w:next w:val="author"/>
    <w:rsid w:val="00CE7A1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0">
    <w:name w:val="Titel180"/>
    <w:basedOn w:val="Standard"/>
    <w:next w:val="p1a"/>
    <w:rsid w:val="00535B3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0">
    <w:name w:val="Untertitel180"/>
    <w:basedOn w:val="Titel180"/>
    <w:next w:val="author"/>
    <w:rsid w:val="00535B3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1">
    <w:name w:val="Titel181"/>
    <w:basedOn w:val="Standard"/>
    <w:next w:val="p1a"/>
    <w:rsid w:val="00C433E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1">
    <w:name w:val="Untertitel181"/>
    <w:basedOn w:val="Titel181"/>
    <w:next w:val="author"/>
    <w:rsid w:val="00C433E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2">
    <w:name w:val="Titel182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2">
    <w:name w:val="Untertitel182"/>
    <w:basedOn w:val="Titel182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20">
    <w:name w:val="Titel182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20">
    <w:name w:val="Untertitel182"/>
    <w:basedOn w:val="Titel1820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3">
    <w:name w:val="Titel183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3">
    <w:name w:val="Untertitel183"/>
    <w:basedOn w:val="Titel183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4">
    <w:name w:val="Titel184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4">
    <w:name w:val="Untertitel184"/>
    <w:basedOn w:val="Titel184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5">
    <w:name w:val="Titel185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5">
    <w:name w:val="Untertitel185"/>
    <w:basedOn w:val="Titel185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6">
    <w:name w:val="Titel186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6">
    <w:name w:val="Untertitel186"/>
    <w:basedOn w:val="Titel186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7">
    <w:name w:val="Titel187"/>
    <w:basedOn w:val="Standard"/>
    <w:next w:val="p1a"/>
    <w:rsid w:val="0093376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7">
    <w:name w:val="Untertitel187"/>
    <w:basedOn w:val="Titel187"/>
    <w:next w:val="author"/>
    <w:rsid w:val="0093376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8">
    <w:name w:val="Titel188"/>
    <w:basedOn w:val="Standard"/>
    <w:next w:val="p1a"/>
    <w:rsid w:val="0067008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8">
    <w:name w:val="Untertitel188"/>
    <w:basedOn w:val="Titel188"/>
    <w:next w:val="author"/>
    <w:rsid w:val="0067008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9">
    <w:name w:val="Titel189"/>
    <w:basedOn w:val="Standard"/>
    <w:next w:val="p1a"/>
    <w:rsid w:val="0040591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9">
    <w:name w:val="Untertitel189"/>
    <w:basedOn w:val="Titel189"/>
    <w:next w:val="author"/>
    <w:rsid w:val="0040591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0">
    <w:name w:val="Titel190"/>
    <w:basedOn w:val="Standard"/>
    <w:next w:val="p1a"/>
    <w:rsid w:val="0013272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0">
    <w:name w:val="Untertitel190"/>
    <w:basedOn w:val="Titel190"/>
    <w:next w:val="author"/>
    <w:rsid w:val="0013272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1">
    <w:name w:val="Titel191"/>
    <w:basedOn w:val="Standard"/>
    <w:next w:val="p1a"/>
    <w:rsid w:val="00BA75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1">
    <w:name w:val="Untertitel191"/>
    <w:basedOn w:val="Titel191"/>
    <w:next w:val="author"/>
    <w:rsid w:val="00BA75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10">
    <w:name w:val="Titel191"/>
    <w:basedOn w:val="Standard"/>
    <w:next w:val="p1a"/>
    <w:rsid w:val="00BA75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10">
    <w:name w:val="Untertitel191"/>
    <w:basedOn w:val="Titel1910"/>
    <w:next w:val="author"/>
    <w:rsid w:val="00BA75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2">
    <w:name w:val="Titel192"/>
    <w:basedOn w:val="Standard"/>
    <w:next w:val="p1a"/>
    <w:rsid w:val="00BA75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2">
    <w:name w:val="Untertitel192"/>
    <w:basedOn w:val="Titel192"/>
    <w:next w:val="author"/>
    <w:rsid w:val="00BA75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3">
    <w:name w:val="Titel193"/>
    <w:basedOn w:val="Standard"/>
    <w:next w:val="p1a"/>
    <w:rsid w:val="00BA75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3">
    <w:name w:val="Untertitel193"/>
    <w:basedOn w:val="Titel193"/>
    <w:next w:val="author"/>
    <w:rsid w:val="00BA75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4">
    <w:name w:val="Titel194"/>
    <w:basedOn w:val="Standard"/>
    <w:next w:val="p1a"/>
    <w:rsid w:val="00BA75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4">
    <w:name w:val="Untertitel194"/>
    <w:basedOn w:val="Titel194"/>
    <w:next w:val="author"/>
    <w:rsid w:val="00BA75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5">
    <w:name w:val="Titel195"/>
    <w:basedOn w:val="Standard"/>
    <w:next w:val="p1a"/>
    <w:rsid w:val="000758E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5">
    <w:name w:val="Untertitel195"/>
    <w:basedOn w:val="Titel195"/>
    <w:next w:val="author"/>
    <w:rsid w:val="000758E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le">
    <w:name w:val="title"/>
    <w:basedOn w:val="Standard"/>
    <w:next w:val="p1a"/>
    <w:rsid w:val="003F4CF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subtitle">
    <w:name w:val="subtitle"/>
    <w:basedOn w:val="title"/>
    <w:next w:val="author"/>
    <w:rsid w:val="003F4CF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index 2" w:uiPriority="0"/>
    <w:lsdException w:name="index 3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7008F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eastAsia="Times New Roman" w:hAnsi="Times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67008F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link w:val="berschrift2Zchn"/>
    <w:qFormat/>
    <w:rsid w:val="0067008F"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link w:val="berschrift3Zchn"/>
    <w:qFormat/>
    <w:rsid w:val="0067008F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0347D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0347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0347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0347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0347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0347D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uiPriority w:val="99"/>
    <w:semiHidden/>
    <w:unhideWhenUsed/>
    <w:rsid w:val="00EC5D7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C5D7D"/>
  </w:style>
  <w:style w:type="character" w:customStyle="1" w:styleId="KommentartextZchn">
    <w:name w:val="Kommentartext Zchn"/>
    <w:link w:val="Kommentartext"/>
    <w:uiPriority w:val="99"/>
    <w:semiHidden/>
    <w:rsid w:val="00EC5D7D"/>
    <w:rPr>
      <w:lang w:val="de-AT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C5D7D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EC5D7D"/>
    <w:rPr>
      <w:b/>
      <w:bCs/>
      <w:lang w:val="de-AT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C5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EC5D7D"/>
    <w:rPr>
      <w:rFonts w:ascii="Tahoma" w:hAnsi="Tahoma" w:cs="Tahoma"/>
      <w:sz w:val="16"/>
      <w:szCs w:val="16"/>
      <w:lang w:val="de-AT" w:eastAsia="en-US"/>
    </w:rPr>
  </w:style>
  <w:style w:type="character" w:customStyle="1" w:styleId="berschrift1Zchn">
    <w:name w:val="Überschrift 1 Zchn"/>
    <w:link w:val="berschrift1"/>
    <w:rsid w:val="00DD4983"/>
    <w:rPr>
      <w:rFonts w:ascii="Arial" w:eastAsia="Times New Roman" w:hAnsi="Arial"/>
      <w:b/>
      <w:bCs/>
      <w:sz w:val="28"/>
      <w:szCs w:val="24"/>
      <w:lang w:eastAsia="de-DE"/>
    </w:rPr>
  </w:style>
  <w:style w:type="character" w:customStyle="1" w:styleId="berschrift2Zchn">
    <w:name w:val="Überschrift 2 Zchn"/>
    <w:link w:val="berschrift2"/>
    <w:rsid w:val="00DD4983"/>
    <w:rPr>
      <w:rFonts w:ascii="Arial" w:eastAsia="Times New Roman" w:hAnsi="Arial"/>
      <w:b/>
      <w:lang w:eastAsia="de-DE"/>
    </w:rPr>
  </w:style>
  <w:style w:type="character" w:customStyle="1" w:styleId="berschrift3Zchn">
    <w:name w:val="Überschrift 3 Zchn"/>
    <w:link w:val="berschrift3"/>
    <w:rsid w:val="00DD4983"/>
    <w:rPr>
      <w:rFonts w:ascii="Arial" w:eastAsia="Times New Roman" w:hAnsi="Arial" w:cs="Arial"/>
      <w:b/>
      <w:bCs/>
      <w:szCs w:val="26"/>
      <w:lang w:eastAsia="de-DE"/>
    </w:rPr>
  </w:style>
  <w:style w:type="paragraph" w:styleId="Kopfzeile">
    <w:name w:val="header"/>
    <w:basedOn w:val="Standard"/>
    <w:link w:val="KopfzeileZchn"/>
    <w:rsid w:val="0067008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DD4983"/>
    <w:rPr>
      <w:rFonts w:ascii="Times" w:eastAsia="Times New Roman" w:hAnsi="Times"/>
      <w:lang w:eastAsia="de-DE"/>
    </w:rPr>
  </w:style>
  <w:style w:type="paragraph" w:styleId="Fuzeile">
    <w:name w:val="footer"/>
    <w:basedOn w:val="Standard"/>
    <w:link w:val="FuzeileZchn"/>
    <w:rsid w:val="0067008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rsid w:val="00DD4983"/>
    <w:rPr>
      <w:rFonts w:ascii="Times" w:eastAsia="Times New Roman" w:hAnsi="Times"/>
      <w:lang w:eastAsia="de-DE"/>
    </w:rPr>
  </w:style>
  <w:style w:type="character" w:styleId="Seitenzahl">
    <w:name w:val="page number"/>
    <w:basedOn w:val="Absatz-Standardschriftart"/>
    <w:rsid w:val="0067008F"/>
    <w:rPr>
      <w:sz w:val="20"/>
    </w:rPr>
  </w:style>
  <w:style w:type="paragraph" w:customStyle="1" w:styleId="Runninghead-left">
    <w:name w:val="Running head - left"/>
    <w:basedOn w:val="Standard"/>
    <w:rsid w:val="0067008F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67008F"/>
    <w:pPr>
      <w:jc w:val="right"/>
    </w:pPr>
  </w:style>
  <w:style w:type="paragraph" w:customStyle="1" w:styleId="author">
    <w:name w:val="author"/>
    <w:basedOn w:val="Standard"/>
    <w:next w:val="Standard"/>
    <w:rsid w:val="0067008F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67008F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67008F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67008F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67008F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rsid w:val="0067008F"/>
    <w:pPr>
      <w:ind w:firstLine="0"/>
    </w:pPr>
  </w:style>
  <w:style w:type="character" w:styleId="Funotenzeichen">
    <w:name w:val="footnote reference"/>
    <w:basedOn w:val="Absatz-Standardschriftart"/>
    <w:semiHidden/>
    <w:rsid w:val="0067008F"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67008F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67008F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67008F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67008F"/>
    <w:pPr>
      <w:numPr>
        <w:numId w:val="1"/>
      </w:numPr>
      <w:spacing w:after="120" w:line="240" w:lineRule="atLeast"/>
      <w:contextualSpacing/>
      <w:jc w:val="both"/>
    </w:pPr>
    <w:rPr>
      <w:rFonts w:ascii="Times" w:eastAsia="Times New Roman" w:hAnsi="Times"/>
      <w:lang w:eastAsia="de-DE"/>
    </w:rPr>
  </w:style>
  <w:style w:type="paragraph" w:customStyle="1" w:styleId="NumberedItem">
    <w:name w:val="Numbered Item"/>
    <w:basedOn w:val="BulletItem"/>
    <w:rsid w:val="0067008F"/>
  </w:style>
  <w:style w:type="paragraph" w:customStyle="1" w:styleId="BulletItem">
    <w:name w:val="Bullet Item"/>
    <w:basedOn w:val="Standard"/>
    <w:rsid w:val="0067008F"/>
    <w:pPr>
      <w:numPr>
        <w:numId w:val="2"/>
      </w:numPr>
      <w:spacing w:before="120" w:after="120"/>
      <w:contextualSpacing/>
    </w:pPr>
  </w:style>
  <w:style w:type="paragraph" w:customStyle="1" w:styleId="petit">
    <w:name w:val="petit"/>
    <w:basedOn w:val="Standard"/>
    <w:rsid w:val="0067008F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67008F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67008F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67008F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67008F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el1">
    <w:name w:val="Titel1"/>
    <w:basedOn w:val="Standard"/>
    <w:next w:val="p1a"/>
    <w:rsid w:val="00DE63A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rsid w:val="0067008F"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rsid w:val="0067008F"/>
    <w:pPr>
      <w:spacing w:before="0"/>
      <w:ind w:left="284"/>
    </w:pPr>
    <w:rPr>
      <w:b w:val="0"/>
    </w:rPr>
  </w:style>
  <w:style w:type="paragraph" w:styleId="Verzeichnis3">
    <w:name w:val="toc 3"/>
    <w:basedOn w:val="Verzeichnis1"/>
    <w:rsid w:val="0067008F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67008F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67008F"/>
    <w:pPr>
      <w:ind w:left="958"/>
    </w:pPr>
  </w:style>
  <w:style w:type="paragraph" w:styleId="Index3">
    <w:name w:val="index 3"/>
    <w:basedOn w:val="Standard"/>
    <w:next w:val="Standard"/>
    <w:semiHidden/>
    <w:rsid w:val="0067008F"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link w:val="FunotentextZchn"/>
    <w:semiHidden/>
    <w:rsid w:val="0067008F"/>
  </w:style>
  <w:style w:type="character" w:customStyle="1" w:styleId="FunotentextZchn">
    <w:name w:val="Fußnotentext Zchn"/>
    <w:link w:val="Funotentext"/>
    <w:semiHidden/>
    <w:rsid w:val="00DD4983"/>
    <w:rPr>
      <w:rFonts w:ascii="Times" w:eastAsia="Times New Roman" w:hAnsi="Times"/>
      <w:lang w:eastAsia="de-DE"/>
    </w:rPr>
  </w:style>
  <w:style w:type="paragraph" w:styleId="Verzeichnis4">
    <w:name w:val="toc 4"/>
    <w:basedOn w:val="Verzeichnis3"/>
    <w:next w:val="Standard"/>
    <w:rsid w:val="0067008F"/>
    <w:pPr>
      <w:ind w:left="737"/>
    </w:pPr>
  </w:style>
  <w:style w:type="character" w:styleId="Hyperlink">
    <w:name w:val="Hyperlink"/>
    <w:basedOn w:val="Absatz-Standardschriftart"/>
    <w:rsid w:val="0067008F"/>
    <w:rPr>
      <w:color w:val="0000FF"/>
      <w:u w:val="single"/>
    </w:rPr>
  </w:style>
  <w:style w:type="paragraph" w:customStyle="1" w:styleId="heading4">
    <w:name w:val="heading4"/>
    <w:basedOn w:val="p1a"/>
    <w:next w:val="p1a"/>
    <w:rsid w:val="0067008F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67008F"/>
    <w:pPr>
      <w:spacing w:before="360" w:after="120"/>
    </w:pPr>
    <w:rPr>
      <w:i/>
    </w:rPr>
  </w:style>
  <w:style w:type="paragraph" w:customStyle="1" w:styleId="Untertitel1">
    <w:name w:val="Untertitel1"/>
    <w:basedOn w:val="Titel1"/>
    <w:next w:val="author"/>
    <w:rsid w:val="00DE63A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67008F"/>
    <w:pPr>
      <w:spacing w:before="120"/>
    </w:pPr>
    <w:rPr>
      <w:b/>
    </w:rPr>
  </w:style>
  <w:style w:type="paragraph" w:customStyle="1" w:styleId="Run-inHeading2">
    <w:name w:val="Run-in Heading 2"/>
    <w:basedOn w:val="p1a"/>
    <w:rsid w:val="0067008F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67008F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67008F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67008F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67008F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67008F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67008F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E54C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2">
    <w:name w:val="Titel2"/>
    <w:basedOn w:val="Standard"/>
    <w:next w:val="p1a"/>
    <w:rsid w:val="00A81BA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">
    <w:name w:val="Untertitel2"/>
    <w:basedOn w:val="Titel2"/>
    <w:next w:val="author"/>
    <w:rsid w:val="00A81BA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">
    <w:name w:val="Titel3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">
    <w:name w:val="Untertitel3"/>
    <w:basedOn w:val="Titel3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0347D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0347D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0347D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0347D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0347D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0347D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hps">
    <w:name w:val="hps"/>
    <w:rsid w:val="0030347D"/>
    <w:rPr>
      <w:rFonts w:cs="Times New Roman"/>
    </w:rPr>
  </w:style>
  <w:style w:type="character" w:customStyle="1" w:styleId="atn">
    <w:name w:val="atn"/>
    <w:rsid w:val="0030347D"/>
    <w:rPr>
      <w:rFonts w:cs="Times New Roman"/>
    </w:rPr>
  </w:style>
  <w:style w:type="character" w:customStyle="1" w:styleId="contentarea">
    <w:name w:val="contentarea"/>
    <w:rsid w:val="0030347D"/>
    <w:rPr>
      <w:rFonts w:cs="Times New Roman"/>
    </w:rPr>
  </w:style>
  <w:style w:type="paragraph" w:styleId="Listenabsatz">
    <w:name w:val="List Paragraph"/>
    <w:basedOn w:val="Standard"/>
    <w:uiPriority w:val="34"/>
    <w:qFormat/>
    <w:rsid w:val="0030347D"/>
    <w:pPr>
      <w:ind w:left="720"/>
      <w:contextualSpacing/>
    </w:pPr>
  </w:style>
  <w:style w:type="paragraph" w:customStyle="1" w:styleId="Titel30">
    <w:name w:val="Titel3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">
    <w:name w:val="Untertitel3"/>
    <w:basedOn w:val="Titel30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contentareaheading">
    <w:name w:val="contentareaheading"/>
    <w:basedOn w:val="Standard"/>
    <w:rsid w:val="003034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contentareatype">
    <w:name w:val="contentareatype"/>
    <w:basedOn w:val="Standard"/>
    <w:rsid w:val="003034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styleId="StandardWeb">
    <w:name w:val="Normal (Web)"/>
    <w:basedOn w:val="Standard"/>
    <w:uiPriority w:val="99"/>
    <w:semiHidden/>
    <w:rsid w:val="003034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Titel4">
    <w:name w:val="Titel4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">
    <w:name w:val="Untertitel4"/>
    <w:basedOn w:val="Titel4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">
    <w:name w:val="Titel5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">
    <w:name w:val="Untertitel5"/>
    <w:basedOn w:val="Titel5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">
    <w:name w:val="Titel6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">
    <w:name w:val="Untertitel6"/>
    <w:basedOn w:val="Titel6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">
    <w:name w:val="Titel7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">
    <w:name w:val="Untertitel7"/>
    <w:basedOn w:val="Titel7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">
    <w:name w:val="Titel8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">
    <w:name w:val="Untertitel8"/>
    <w:basedOn w:val="Titel8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gbts">
    <w:name w:val="gbts"/>
    <w:basedOn w:val="Absatz-Standardschriftart"/>
    <w:rsid w:val="0030347D"/>
  </w:style>
  <w:style w:type="paragraph" w:styleId="z-Formularbeginn">
    <w:name w:val="HTML Top of Form"/>
    <w:basedOn w:val="Standard"/>
    <w:next w:val="Standard"/>
    <w:link w:val="z-FormularbeginnZchn"/>
    <w:hidden/>
    <w:uiPriority w:val="99"/>
    <w:semiHidden/>
    <w:unhideWhenUsed/>
    <w:rsid w:val="0030347D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beginnZchn">
    <w:name w:val="z-Formularbeginn Zchn"/>
    <w:basedOn w:val="Absatz-Standardschriftart"/>
    <w:link w:val="z-Formularbeginn"/>
    <w:uiPriority w:val="99"/>
    <w:semiHidden/>
    <w:rsid w:val="0030347D"/>
    <w:rPr>
      <w:rFonts w:ascii="Arial" w:eastAsia="Times New Roman" w:hAnsi="Arial" w:cs="Arial"/>
      <w:vanish/>
      <w:sz w:val="16"/>
      <w:szCs w:val="16"/>
      <w:lang w:eastAsia="de-AT"/>
    </w:rPr>
  </w:style>
  <w:style w:type="paragraph" w:styleId="z-Formularende">
    <w:name w:val="HTML Bottom of Form"/>
    <w:basedOn w:val="Standard"/>
    <w:next w:val="Standard"/>
    <w:link w:val="z-FormularendeZchn"/>
    <w:hidden/>
    <w:uiPriority w:val="99"/>
    <w:semiHidden/>
    <w:unhideWhenUsed/>
    <w:rsid w:val="0030347D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endeZchn">
    <w:name w:val="z-Formularende Zchn"/>
    <w:basedOn w:val="Absatz-Standardschriftart"/>
    <w:link w:val="z-Formularende"/>
    <w:uiPriority w:val="99"/>
    <w:semiHidden/>
    <w:rsid w:val="0030347D"/>
    <w:rPr>
      <w:rFonts w:ascii="Arial" w:eastAsia="Times New Roman" w:hAnsi="Arial" w:cs="Arial"/>
      <w:vanish/>
      <w:sz w:val="16"/>
      <w:szCs w:val="16"/>
      <w:lang w:eastAsia="de-AT"/>
    </w:rPr>
  </w:style>
  <w:style w:type="character" w:customStyle="1" w:styleId="gt-ft-text">
    <w:name w:val="gt-ft-text"/>
    <w:basedOn w:val="Absatz-Standardschriftart"/>
    <w:rsid w:val="0030347D"/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30347D"/>
  </w:style>
  <w:style w:type="character" w:customStyle="1" w:styleId="DatumZchn">
    <w:name w:val="Datum Zchn"/>
    <w:basedOn w:val="Absatz-Standardschriftart"/>
    <w:link w:val="Datum"/>
    <w:uiPriority w:val="99"/>
    <w:semiHidden/>
    <w:rsid w:val="0030347D"/>
    <w:rPr>
      <w:rFonts w:ascii="Times" w:eastAsia="Times New Roman" w:hAnsi="Times"/>
      <w:lang w:eastAsia="de-DE"/>
    </w:rPr>
  </w:style>
  <w:style w:type="paragraph" w:styleId="berarbeitung">
    <w:name w:val="Revision"/>
    <w:hidden/>
    <w:uiPriority w:val="99"/>
    <w:semiHidden/>
    <w:rsid w:val="0030347D"/>
    <w:rPr>
      <w:rFonts w:asciiTheme="minorHAnsi" w:eastAsiaTheme="minorEastAsia" w:hAnsiTheme="minorHAnsi" w:cstheme="minorBidi"/>
      <w:sz w:val="22"/>
      <w:szCs w:val="22"/>
    </w:rPr>
  </w:style>
  <w:style w:type="character" w:styleId="Platzhaltertext">
    <w:name w:val="Placeholder Text"/>
    <w:basedOn w:val="Absatz-Standardschriftart"/>
    <w:uiPriority w:val="99"/>
    <w:semiHidden/>
    <w:rsid w:val="0030347D"/>
    <w:rPr>
      <w:color w:val="808080"/>
    </w:rPr>
  </w:style>
  <w:style w:type="character" w:customStyle="1" w:styleId="longtext">
    <w:name w:val="long_text"/>
    <w:basedOn w:val="Absatz-Standardschriftart"/>
    <w:rsid w:val="0030347D"/>
  </w:style>
  <w:style w:type="paragraph" w:customStyle="1" w:styleId="Titel9">
    <w:name w:val="Titel9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">
    <w:name w:val="Untertitel9"/>
    <w:basedOn w:val="Titel9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">
    <w:name w:val="Titel10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">
    <w:name w:val="Untertitel10"/>
    <w:basedOn w:val="Titel10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30347D"/>
    <w:rPr>
      <w:color w:val="800080" w:themeColor="followedHyperlink"/>
      <w:u w:val="single"/>
    </w:rPr>
  </w:style>
  <w:style w:type="paragraph" w:customStyle="1" w:styleId="Titel11">
    <w:name w:val="Titel11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">
    <w:name w:val="Untertitel11"/>
    <w:basedOn w:val="Titel11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">
    <w:name w:val="Titel12"/>
    <w:basedOn w:val="Standard"/>
    <w:next w:val="p1a"/>
    <w:rsid w:val="0030347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">
    <w:name w:val="Untertitel12"/>
    <w:basedOn w:val="Titel12"/>
    <w:next w:val="author"/>
    <w:rsid w:val="0030347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">
    <w:name w:val="Titel13"/>
    <w:basedOn w:val="Standard"/>
    <w:next w:val="p1a"/>
    <w:rsid w:val="001E493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">
    <w:name w:val="Untertitel13"/>
    <w:basedOn w:val="Titel13"/>
    <w:next w:val="author"/>
    <w:rsid w:val="001E493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">
    <w:name w:val="Titel14"/>
    <w:basedOn w:val="Standard"/>
    <w:next w:val="p1a"/>
    <w:rsid w:val="0030625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">
    <w:name w:val="Untertitel14"/>
    <w:basedOn w:val="Titel14"/>
    <w:next w:val="author"/>
    <w:rsid w:val="0030625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">
    <w:name w:val="Titel15"/>
    <w:basedOn w:val="Standard"/>
    <w:next w:val="p1a"/>
    <w:rsid w:val="00DF244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">
    <w:name w:val="Untertitel15"/>
    <w:basedOn w:val="Titel15"/>
    <w:next w:val="author"/>
    <w:rsid w:val="00DF244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">
    <w:name w:val="Titel16"/>
    <w:basedOn w:val="Standard"/>
    <w:next w:val="p1a"/>
    <w:rsid w:val="007C662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">
    <w:name w:val="Untertitel16"/>
    <w:basedOn w:val="Titel16"/>
    <w:next w:val="author"/>
    <w:rsid w:val="007C662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">
    <w:name w:val="Titel17"/>
    <w:basedOn w:val="Standard"/>
    <w:next w:val="p1a"/>
    <w:rsid w:val="004A3A2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">
    <w:name w:val="Untertitel17"/>
    <w:basedOn w:val="Titel17"/>
    <w:next w:val="author"/>
    <w:rsid w:val="004A3A2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">
    <w:name w:val="Titel18"/>
    <w:basedOn w:val="Standard"/>
    <w:next w:val="p1a"/>
    <w:rsid w:val="002C3D4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">
    <w:name w:val="Untertitel18"/>
    <w:basedOn w:val="Titel18"/>
    <w:next w:val="author"/>
    <w:rsid w:val="002C3D4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">
    <w:name w:val="Titel19"/>
    <w:basedOn w:val="Standard"/>
    <w:next w:val="p1a"/>
    <w:rsid w:val="004B7AB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">
    <w:name w:val="Untertitel19"/>
    <w:basedOn w:val="Titel19"/>
    <w:next w:val="author"/>
    <w:rsid w:val="004B7AB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0">
    <w:name w:val="Titel20"/>
    <w:basedOn w:val="Standard"/>
    <w:next w:val="p1a"/>
    <w:rsid w:val="00496DC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0">
    <w:name w:val="Untertitel20"/>
    <w:basedOn w:val="Titel20"/>
    <w:next w:val="author"/>
    <w:rsid w:val="00496DC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">
    <w:name w:val="Titel21"/>
    <w:basedOn w:val="Standard"/>
    <w:next w:val="p1a"/>
    <w:rsid w:val="0054704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">
    <w:name w:val="Untertitel21"/>
    <w:basedOn w:val="Titel21"/>
    <w:next w:val="author"/>
    <w:rsid w:val="0054704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2">
    <w:name w:val="Titel22"/>
    <w:basedOn w:val="Standard"/>
    <w:next w:val="p1a"/>
    <w:rsid w:val="004830B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2">
    <w:name w:val="Untertitel22"/>
    <w:basedOn w:val="Titel22"/>
    <w:next w:val="author"/>
    <w:rsid w:val="004830B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3">
    <w:name w:val="Titel23"/>
    <w:basedOn w:val="Standard"/>
    <w:next w:val="p1a"/>
    <w:rsid w:val="0081155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3">
    <w:name w:val="Untertitel23"/>
    <w:basedOn w:val="Titel23"/>
    <w:next w:val="author"/>
    <w:rsid w:val="0081155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4">
    <w:name w:val="Titel24"/>
    <w:basedOn w:val="Standard"/>
    <w:next w:val="p1a"/>
    <w:rsid w:val="00AE242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4">
    <w:name w:val="Untertitel24"/>
    <w:basedOn w:val="Titel24"/>
    <w:next w:val="author"/>
    <w:rsid w:val="00AE242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5">
    <w:name w:val="Titel25"/>
    <w:basedOn w:val="Standard"/>
    <w:next w:val="p1a"/>
    <w:rsid w:val="00AC4FE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5">
    <w:name w:val="Untertitel25"/>
    <w:basedOn w:val="Titel25"/>
    <w:next w:val="author"/>
    <w:rsid w:val="00AC4FE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">
    <w:name w:val="Titel2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">
    <w:name w:val="Untertitel26"/>
    <w:basedOn w:val="Titel2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0">
    <w:name w:val="Titel2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0">
    <w:name w:val="Untertitel26"/>
    <w:basedOn w:val="Titel26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7">
    <w:name w:val="Titel27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7">
    <w:name w:val="Untertitel27"/>
    <w:basedOn w:val="Titel27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8">
    <w:name w:val="Titel28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8">
    <w:name w:val="Untertitel28"/>
    <w:basedOn w:val="Titel28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9">
    <w:name w:val="Titel29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9">
    <w:name w:val="Untertitel29"/>
    <w:basedOn w:val="Titel29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00">
    <w:name w:val="Titel30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0">
    <w:name w:val="Untertitel30"/>
    <w:basedOn w:val="Titel30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1">
    <w:name w:val="Titel31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1">
    <w:name w:val="Untertitel31"/>
    <w:basedOn w:val="Titel31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">
    <w:name w:val="Titel32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">
    <w:name w:val="Untertitel32"/>
    <w:basedOn w:val="Titel32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3">
    <w:name w:val="Titel33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3">
    <w:name w:val="Untertitel33"/>
    <w:basedOn w:val="Titel33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4">
    <w:name w:val="Titel34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4">
    <w:name w:val="Untertitel34"/>
    <w:basedOn w:val="Titel34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5">
    <w:name w:val="Titel35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5">
    <w:name w:val="Untertitel35"/>
    <w:basedOn w:val="Titel35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6">
    <w:name w:val="Titel3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6">
    <w:name w:val="Untertitel36"/>
    <w:basedOn w:val="Titel3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7">
    <w:name w:val="Titel37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7">
    <w:name w:val="Untertitel37"/>
    <w:basedOn w:val="Titel37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8">
    <w:name w:val="Titel38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8">
    <w:name w:val="Untertitel38"/>
    <w:basedOn w:val="Titel38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9">
    <w:name w:val="Titel39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9">
    <w:name w:val="Untertitel39"/>
    <w:basedOn w:val="Titel39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0">
    <w:name w:val="Titel40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">
    <w:name w:val="Untertitel40"/>
    <w:basedOn w:val="Titel4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1">
    <w:name w:val="Titel41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1">
    <w:name w:val="Untertitel41"/>
    <w:basedOn w:val="Titel41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2">
    <w:name w:val="Titel42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2">
    <w:name w:val="Untertitel42"/>
    <w:basedOn w:val="Titel42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3">
    <w:name w:val="Titel43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3">
    <w:name w:val="Untertitel43"/>
    <w:basedOn w:val="Titel43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4">
    <w:name w:val="Titel44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4">
    <w:name w:val="Untertitel44"/>
    <w:basedOn w:val="Titel44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5">
    <w:name w:val="Titel45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5">
    <w:name w:val="Untertitel45"/>
    <w:basedOn w:val="Titel45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6">
    <w:name w:val="Titel4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6">
    <w:name w:val="Untertitel46"/>
    <w:basedOn w:val="Titel4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7">
    <w:name w:val="Titel47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7">
    <w:name w:val="Untertitel47"/>
    <w:basedOn w:val="Titel47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8">
    <w:name w:val="Titel48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8">
    <w:name w:val="Untertitel48"/>
    <w:basedOn w:val="Titel48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9">
    <w:name w:val="Titel49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9">
    <w:name w:val="Untertitel49"/>
    <w:basedOn w:val="Titel49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0">
    <w:name w:val="Titel50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0">
    <w:name w:val="Untertitel50"/>
    <w:basedOn w:val="Titel50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1">
    <w:name w:val="Titel51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1">
    <w:name w:val="Untertitel51"/>
    <w:basedOn w:val="Titel51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2">
    <w:name w:val="Titel52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2">
    <w:name w:val="Untertitel52"/>
    <w:basedOn w:val="Titel52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3">
    <w:name w:val="Titel53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3">
    <w:name w:val="Untertitel53"/>
    <w:basedOn w:val="Titel53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4">
    <w:name w:val="Titel54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4">
    <w:name w:val="Untertitel54"/>
    <w:basedOn w:val="Titel54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5">
    <w:name w:val="Titel55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5">
    <w:name w:val="Untertitel55"/>
    <w:basedOn w:val="Titel55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6">
    <w:name w:val="Titel56"/>
    <w:basedOn w:val="Standard"/>
    <w:next w:val="p1a"/>
    <w:rsid w:val="00D26A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6">
    <w:name w:val="Untertitel56"/>
    <w:basedOn w:val="Titel56"/>
    <w:next w:val="author"/>
    <w:rsid w:val="00D26A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7">
    <w:name w:val="Titel57"/>
    <w:basedOn w:val="Standard"/>
    <w:next w:val="p1a"/>
    <w:rsid w:val="00D634F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7">
    <w:name w:val="Untertitel57"/>
    <w:basedOn w:val="Titel57"/>
    <w:next w:val="author"/>
    <w:rsid w:val="00D634F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8">
    <w:name w:val="Titel58"/>
    <w:basedOn w:val="Standard"/>
    <w:next w:val="p1a"/>
    <w:rsid w:val="00CF728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8">
    <w:name w:val="Untertitel58"/>
    <w:basedOn w:val="Titel58"/>
    <w:next w:val="author"/>
    <w:rsid w:val="00CF728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9">
    <w:name w:val="Titel59"/>
    <w:basedOn w:val="Standard"/>
    <w:next w:val="p1a"/>
    <w:rsid w:val="008832F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9">
    <w:name w:val="Untertitel59"/>
    <w:basedOn w:val="Titel59"/>
    <w:next w:val="author"/>
    <w:rsid w:val="008832F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0">
    <w:name w:val="Titel60"/>
    <w:basedOn w:val="Standard"/>
    <w:next w:val="p1a"/>
    <w:rsid w:val="002B1DF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0">
    <w:name w:val="Untertitel60"/>
    <w:basedOn w:val="Titel60"/>
    <w:next w:val="author"/>
    <w:rsid w:val="002B1DF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1">
    <w:name w:val="Titel61"/>
    <w:basedOn w:val="Standard"/>
    <w:next w:val="p1a"/>
    <w:rsid w:val="001B212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1">
    <w:name w:val="Untertitel61"/>
    <w:basedOn w:val="Titel61"/>
    <w:next w:val="author"/>
    <w:rsid w:val="001B212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">
    <w:name w:val="Titel62"/>
    <w:basedOn w:val="Standard"/>
    <w:next w:val="p1a"/>
    <w:rsid w:val="00E4533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">
    <w:name w:val="Untertitel62"/>
    <w:basedOn w:val="Titel62"/>
    <w:next w:val="author"/>
    <w:rsid w:val="00E4533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3">
    <w:name w:val="Titel63"/>
    <w:basedOn w:val="Standard"/>
    <w:next w:val="p1a"/>
    <w:rsid w:val="00F2505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3">
    <w:name w:val="Untertitel63"/>
    <w:basedOn w:val="Titel63"/>
    <w:next w:val="author"/>
    <w:rsid w:val="00F2505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">
    <w:name w:val="Titel64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">
    <w:name w:val="Untertitel64"/>
    <w:basedOn w:val="Titel64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0">
    <w:name w:val="Titel64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0">
    <w:name w:val="Untertitel64"/>
    <w:basedOn w:val="Titel640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5">
    <w:name w:val="Titel65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5">
    <w:name w:val="Untertitel65"/>
    <w:basedOn w:val="Titel65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6">
    <w:name w:val="Titel66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6">
    <w:name w:val="Untertitel66"/>
    <w:basedOn w:val="Titel66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7">
    <w:name w:val="Titel67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7">
    <w:name w:val="Untertitel67"/>
    <w:basedOn w:val="Titel67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">
    <w:name w:val="Titel68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">
    <w:name w:val="Untertitel68"/>
    <w:basedOn w:val="Titel68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9">
    <w:name w:val="Titel69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9">
    <w:name w:val="Untertitel69"/>
    <w:basedOn w:val="Titel69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0">
    <w:name w:val="Titel70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0">
    <w:name w:val="Untertitel70"/>
    <w:basedOn w:val="Titel70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1">
    <w:name w:val="Titel71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1">
    <w:name w:val="Untertitel71"/>
    <w:basedOn w:val="Titel71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2">
    <w:name w:val="Titel72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2">
    <w:name w:val="Untertitel72"/>
    <w:basedOn w:val="Titel72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3">
    <w:name w:val="Titel73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3">
    <w:name w:val="Untertitel73"/>
    <w:basedOn w:val="Titel73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4">
    <w:name w:val="Titel74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4">
    <w:name w:val="Untertitel74"/>
    <w:basedOn w:val="Titel74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5">
    <w:name w:val="Titel75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5">
    <w:name w:val="Untertitel75"/>
    <w:basedOn w:val="Titel75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6">
    <w:name w:val="Titel76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6">
    <w:name w:val="Untertitel76"/>
    <w:basedOn w:val="Titel76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7">
    <w:name w:val="Titel77"/>
    <w:basedOn w:val="Standard"/>
    <w:next w:val="p1a"/>
    <w:rsid w:val="00C573B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7">
    <w:name w:val="Untertitel77"/>
    <w:basedOn w:val="Titel77"/>
    <w:next w:val="author"/>
    <w:rsid w:val="00C573B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8">
    <w:name w:val="Titel78"/>
    <w:basedOn w:val="Standard"/>
    <w:next w:val="p1a"/>
    <w:rsid w:val="002F02F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8">
    <w:name w:val="Untertitel78"/>
    <w:basedOn w:val="Titel78"/>
    <w:next w:val="author"/>
    <w:rsid w:val="002F02F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9">
    <w:name w:val="Titel79"/>
    <w:basedOn w:val="Standard"/>
    <w:next w:val="p1a"/>
    <w:rsid w:val="000E23F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9">
    <w:name w:val="Untertitel79"/>
    <w:basedOn w:val="Titel79"/>
    <w:next w:val="author"/>
    <w:rsid w:val="000E23F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0">
    <w:name w:val="Titel80"/>
    <w:basedOn w:val="Standard"/>
    <w:next w:val="p1a"/>
    <w:rsid w:val="00EF7C4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0">
    <w:name w:val="Untertitel80"/>
    <w:basedOn w:val="Titel80"/>
    <w:next w:val="author"/>
    <w:rsid w:val="00EF7C4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1">
    <w:name w:val="Titel81"/>
    <w:basedOn w:val="Standard"/>
    <w:next w:val="p1a"/>
    <w:rsid w:val="00DA72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1">
    <w:name w:val="Untertitel81"/>
    <w:basedOn w:val="Titel81"/>
    <w:next w:val="author"/>
    <w:rsid w:val="00DA72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2">
    <w:name w:val="Titel82"/>
    <w:basedOn w:val="Standard"/>
    <w:next w:val="p1a"/>
    <w:rsid w:val="00D672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2">
    <w:name w:val="Untertitel82"/>
    <w:basedOn w:val="Titel82"/>
    <w:next w:val="author"/>
    <w:rsid w:val="00D672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">
    <w:name w:val="Titel83"/>
    <w:basedOn w:val="Standard"/>
    <w:next w:val="p1a"/>
    <w:rsid w:val="00995AC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">
    <w:name w:val="Untertitel83"/>
    <w:basedOn w:val="Titel83"/>
    <w:next w:val="author"/>
    <w:rsid w:val="00995AC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4">
    <w:name w:val="Titel84"/>
    <w:basedOn w:val="Standard"/>
    <w:next w:val="p1a"/>
    <w:rsid w:val="00B6229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4">
    <w:name w:val="Untertitel84"/>
    <w:basedOn w:val="Titel84"/>
    <w:next w:val="author"/>
    <w:rsid w:val="00B6229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5">
    <w:name w:val="Titel85"/>
    <w:basedOn w:val="Standard"/>
    <w:next w:val="p1a"/>
    <w:rsid w:val="004F545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5">
    <w:name w:val="Untertitel85"/>
    <w:basedOn w:val="Titel85"/>
    <w:next w:val="author"/>
    <w:rsid w:val="004F545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6">
    <w:name w:val="Titel86"/>
    <w:basedOn w:val="Standard"/>
    <w:next w:val="p1a"/>
    <w:rsid w:val="00873F2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6">
    <w:name w:val="Untertitel86"/>
    <w:basedOn w:val="Titel86"/>
    <w:next w:val="author"/>
    <w:rsid w:val="00873F2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7">
    <w:name w:val="Titel87"/>
    <w:basedOn w:val="Standard"/>
    <w:next w:val="p1a"/>
    <w:rsid w:val="00AF2E0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7">
    <w:name w:val="Untertitel87"/>
    <w:basedOn w:val="Titel87"/>
    <w:next w:val="author"/>
    <w:rsid w:val="00AF2E0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8">
    <w:name w:val="Titel88"/>
    <w:basedOn w:val="Standard"/>
    <w:next w:val="p1a"/>
    <w:rsid w:val="002E58B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8">
    <w:name w:val="Untertitel88"/>
    <w:basedOn w:val="Titel88"/>
    <w:next w:val="author"/>
    <w:rsid w:val="002E58B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9">
    <w:name w:val="Titel89"/>
    <w:basedOn w:val="Standard"/>
    <w:next w:val="p1a"/>
    <w:rsid w:val="006761C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9">
    <w:name w:val="Untertitel89"/>
    <w:basedOn w:val="Titel89"/>
    <w:next w:val="author"/>
    <w:rsid w:val="006761C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0">
    <w:name w:val="Titel90"/>
    <w:basedOn w:val="Standard"/>
    <w:next w:val="p1a"/>
    <w:rsid w:val="00A1366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0">
    <w:name w:val="Untertitel90"/>
    <w:basedOn w:val="Titel90"/>
    <w:next w:val="author"/>
    <w:rsid w:val="00A1366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">
    <w:name w:val="Titel91"/>
    <w:basedOn w:val="Standard"/>
    <w:next w:val="p1a"/>
    <w:rsid w:val="00362E3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">
    <w:name w:val="Untertitel91"/>
    <w:basedOn w:val="Titel91"/>
    <w:next w:val="author"/>
    <w:rsid w:val="00362E3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2">
    <w:name w:val="Titel92"/>
    <w:basedOn w:val="Standard"/>
    <w:next w:val="p1a"/>
    <w:rsid w:val="0073716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2">
    <w:name w:val="Untertitel92"/>
    <w:basedOn w:val="Titel92"/>
    <w:next w:val="author"/>
    <w:rsid w:val="0073716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3">
    <w:name w:val="Titel93"/>
    <w:basedOn w:val="Standard"/>
    <w:next w:val="p1a"/>
    <w:rsid w:val="00C1023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3">
    <w:name w:val="Untertitel93"/>
    <w:basedOn w:val="Titel93"/>
    <w:next w:val="author"/>
    <w:rsid w:val="00C1023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">
    <w:name w:val="Titel9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">
    <w:name w:val="Untertitel94"/>
    <w:basedOn w:val="Titel94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0">
    <w:name w:val="Titel9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0">
    <w:name w:val="Untertitel94"/>
    <w:basedOn w:val="Titel94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5">
    <w:name w:val="Titel95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5">
    <w:name w:val="Untertitel95"/>
    <w:basedOn w:val="Titel95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6">
    <w:name w:val="Titel96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6">
    <w:name w:val="Untertitel96"/>
    <w:basedOn w:val="Titel96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7">
    <w:name w:val="Titel97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7">
    <w:name w:val="Untertitel97"/>
    <w:basedOn w:val="Titel97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8">
    <w:name w:val="Titel98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8">
    <w:name w:val="Untertitel98"/>
    <w:basedOn w:val="Titel98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9">
    <w:name w:val="Titel99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9">
    <w:name w:val="Untertitel99"/>
    <w:basedOn w:val="Titel99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0">
    <w:name w:val="Titel100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0">
    <w:name w:val="Untertitel100"/>
    <w:basedOn w:val="Titel10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1">
    <w:name w:val="Titel101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1">
    <w:name w:val="Untertitel101"/>
    <w:basedOn w:val="Titel101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2">
    <w:name w:val="Titel102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2">
    <w:name w:val="Untertitel102"/>
    <w:basedOn w:val="Titel102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3">
    <w:name w:val="Titel103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3">
    <w:name w:val="Untertitel103"/>
    <w:basedOn w:val="Titel103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4">
    <w:name w:val="Titel10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4">
    <w:name w:val="Untertitel104"/>
    <w:basedOn w:val="Titel104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5">
    <w:name w:val="Titel105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5">
    <w:name w:val="Untertitel105"/>
    <w:basedOn w:val="Titel105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6">
    <w:name w:val="Titel106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6">
    <w:name w:val="Untertitel106"/>
    <w:basedOn w:val="Titel106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7">
    <w:name w:val="Titel107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7">
    <w:name w:val="Untertitel107"/>
    <w:basedOn w:val="Titel107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8">
    <w:name w:val="Titel108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8">
    <w:name w:val="Untertitel108"/>
    <w:basedOn w:val="Titel108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9">
    <w:name w:val="Titel109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9">
    <w:name w:val="Untertitel109"/>
    <w:basedOn w:val="Titel109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0">
    <w:name w:val="Titel110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0">
    <w:name w:val="Untertitel110"/>
    <w:basedOn w:val="Titel11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1">
    <w:name w:val="Titel111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1">
    <w:name w:val="Untertitel111"/>
    <w:basedOn w:val="Titel111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2">
    <w:name w:val="Titel112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2">
    <w:name w:val="Untertitel112"/>
    <w:basedOn w:val="Titel112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3">
    <w:name w:val="Titel113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3">
    <w:name w:val="Untertitel113"/>
    <w:basedOn w:val="Titel113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">
    <w:name w:val="Titel114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">
    <w:name w:val="Untertitel114"/>
    <w:basedOn w:val="Titel114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5">
    <w:name w:val="Titel115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5">
    <w:name w:val="Untertitel115"/>
    <w:basedOn w:val="Titel115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6">
    <w:name w:val="Titel116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6">
    <w:name w:val="Untertitel116"/>
    <w:basedOn w:val="Titel116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7">
    <w:name w:val="Titel117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7">
    <w:name w:val="Untertitel117"/>
    <w:basedOn w:val="Titel117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8">
    <w:name w:val="Titel118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8">
    <w:name w:val="Untertitel118"/>
    <w:basedOn w:val="Titel118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9">
    <w:name w:val="Titel119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9">
    <w:name w:val="Untertitel119"/>
    <w:basedOn w:val="Titel119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0">
    <w:name w:val="Titel120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0">
    <w:name w:val="Untertitel120"/>
    <w:basedOn w:val="Titel120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1">
    <w:name w:val="Titel121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1">
    <w:name w:val="Untertitel121"/>
    <w:basedOn w:val="Titel121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2">
    <w:name w:val="Titel122"/>
    <w:basedOn w:val="Standard"/>
    <w:next w:val="p1a"/>
    <w:rsid w:val="006D39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2">
    <w:name w:val="Untertitel122"/>
    <w:basedOn w:val="Titel122"/>
    <w:next w:val="author"/>
    <w:rsid w:val="006D39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3">
    <w:name w:val="Titel123"/>
    <w:basedOn w:val="Standard"/>
    <w:next w:val="p1a"/>
    <w:rsid w:val="004070A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3">
    <w:name w:val="Untertitel123"/>
    <w:basedOn w:val="Titel123"/>
    <w:next w:val="author"/>
    <w:rsid w:val="004070A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4">
    <w:name w:val="Titel124"/>
    <w:basedOn w:val="Standard"/>
    <w:next w:val="p1a"/>
    <w:rsid w:val="00A5495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4">
    <w:name w:val="Untertitel124"/>
    <w:basedOn w:val="Titel124"/>
    <w:next w:val="author"/>
    <w:rsid w:val="00A5495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">
    <w:name w:val="Titel125"/>
    <w:basedOn w:val="Standard"/>
    <w:next w:val="p1a"/>
    <w:rsid w:val="00251C8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">
    <w:name w:val="Untertitel125"/>
    <w:basedOn w:val="Titel125"/>
    <w:next w:val="author"/>
    <w:rsid w:val="00251C8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6">
    <w:name w:val="Titel126"/>
    <w:basedOn w:val="Standard"/>
    <w:next w:val="p1a"/>
    <w:rsid w:val="006151B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6">
    <w:name w:val="Untertitel126"/>
    <w:basedOn w:val="Titel126"/>
    <w:next w:val="author"/>
    <w:rsid w:val="006151B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">
    <w:name w:val="Titel127"/>
    <w:basedOn w:val="Standard"/>
    <w:next w:val="p1a"/>
    <w:rsid w:val="00796BC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">
    <w:name w:val="Untertitel127"/>
    <w:basedOn w:val="Titel127"/>
    <w:next w:val="author"/>
    <w:rsid w:val="00796BC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">
    <w:name w:val="Titel128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">
    <w:name w:val="Untertitel128"/>
    <w:basedOn w:val="Titel128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0">
    <w:name w:val="Titel128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0">
    <w:name w:val="Untertitel128"/>
    <w:basedOn w:val="Titel1280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9">
    <w:name w:val="Titel129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9">
    <w:name w:val="Untertitel129"/>
    <w:basedOn w:val="Titel129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0">
    <w:name w:val="Titel130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0">
    <w:name w:val="Untertitel130"/>
    <w:basedOn w:val="Titel130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1">
    <w:name w:val="Titel131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1">
    <w:name w:val="Untertitel131"/>
    <w:basedOn w:val="Titel131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2">
    <w:name w:val="Titel132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2">
    <w:name w:val="Untertitel132"/>
    <w:basedOn w:val="Titel132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3">
    <w:name w:val="Titel133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3">
    <w:name w:val="Untertitel133"/>
    <w:basedOn w:val="Titel133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4">
    <w:name w:val="Titel134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4">
    <w:name w:val="Untertitel134"/>
    <w:basedOn w:val="Titel134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5">
    <w:name w:val="Titel135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5">
    <w:name w:val="Untertitel135"/>
    <w:basedOn w:val="Titel135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6">
    <w:name w:val="Titel136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6">
    <w:name w:val="Untertitel136"/>
    <w:basedOn w:val="Titel136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7">
    <w:name w:val="Titel137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7">
    <w:name w:val="Untertitel137"/>
    <w:basedOn w:val="Titel137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8">
    <w:name w:val="Titel138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8">
    <w:name w:val="Untertitel138"/>
    <w:basedOn w:val="Titel138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9">
    <w:name w:val="Titel139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9">
    <w:name w:val="Untertitel139"/>
    <w:basedOn w:val="Titel139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0">
    <w:name w:val="Titel140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0">
    <w:name w:val="Untertitel140"/>
    <w:basedOn w:val="Titel140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1">
    <w:name w:val="Titel141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1">
    <w:name w:val="Untertitel141"/>
    <w:basedOn w:val="Titel141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2">
    <w:name w:val="Titel142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2">
    <w:name w:val="Untertitel142"/>
    <w:basedOn w:val="Titel142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3">
    <w:name w:val="Titel143"/>
    <w:basedOn w:val="Standard"/>
    <w:next w:val="p1a"/>
    <w:rsid w:val="00EE4B5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3">
    <w:name w:val="Untertitel143"/>
    <w:basedOn w:val="Titel143"/>
    <w:next w:val="author"/>
    <w:rsid w:val="00EE4B5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4">
    <w:name w:val="Titel144"/>
    <w:basedOn w:val="Standard"/>
    <w:next w:val="p1a"/>
    <w:rsid w:val="00DD39B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4">
    <w:name w:val="Untertitel144"/>
    <w:basedOn w:val="Titel144"/>
    <w:next w:val="author"/>
    <w:rsid w:val="00DD39B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5">
    <w:name w:val="Titel145"/>
    <w:basedOn w:val="Standard"/>
    <w:next w:val="p1a"/>
    <w:rsid w:val="001E064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5">
    <w:name w:val="Untertitel145"/>
    <w:basedOn w:val="Titel145"/>
    <w:next w:val="author"/>
    <w:rsid w:val="001E064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6">
    <w:name w:val="Titel146"/>
    <w:basedOn w:val="Standard"/>
    <w:next w:val="p1a"/>
    <w:rsid w:val="0068502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6">
    <w:name w:val="Untertitel146"/>
    <w:basedOn w:val="Titel146"/>
    <w:next w:val="author"/>
    <w:rsid w:val="0068502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7">
    <w:name w:val="Titel147"/>
    <w:basedOn w:val="Standard"/>
    <w:next w:val="p1a"/>
    <w:rsid w:val="00C5239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7">
    <w:name w:val="Untertitel147"/>
    <w:basedOn w:val="Titel147"/>
    <w:next w:val="author"/>
    <w:rsid w:val="00C5239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8">
    <w:name w:val="Titel148"/>
    <w:basedOn w:val="Standard"/>
    <w:next w:val="p1a"/>
    <w:rsid w:val="002245A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8">
    <w:name w:val="Untertitel148"/>
    <w:basedOn w:val="Titel148"/>
    <w:next w:val="author"/>
    <w:rsid w:val="002245A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9">
    <w:name w:val="Titel149"/>
    <w:basedOn w:val="Standard"/>
    <w:next w:val="p1a"/>
    <w:rsid w:val="00C14AD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9">
    <w:name w:val="Untertitel149"/>
    <w:basedOn w:val="Titel149"/>
    <w:next w:val="author"/>
    <w:rsid w:val="00C14AD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0">
    <w:name w:val="Titel150"/>
    <w:basedOn w:val="Standard"/>
    <w:next w:val="p1a"/>
    <w:rsid w:val="00227B0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0">
    <w:name w:val="Untertitel150"/>
    <w:basedOn w:val="Titel150"/>
    <w:next w:val="author"/>
    <w:rsid w:val="00227B0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1">
    <w:name w:val="Titel151"/>
    <w:basedOn w:val="Standard"/>
    <w:next w:val="p1a"/>
    <w:rsid w:val="00954D3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1">
    <w:name w:val="Untertitel151"/>
    <w:basedOn w:val="Titel151"/>
    <w:next w:val="author"/>
    <w:rsid w:val="00954D3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2">
    <w:name w:val="Titel152"/>
    <w:basedOn w:val="Standard"/>
    <w:next w:val="p1a"/>
    <w:rsid w:val="00AC46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2">
    <w:name w:val="Untertitel152"/>
    <w:basedOn w:val="Titel152"/>
    <w:next w:val="author"/>
    <w:rsid w:val="00AC46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3">
    <w:name w:val="Titel153"/>
    <w:basedOn w:val="Standard"/>
    <w:next w:val="p1a"/>
    <w:rsid w:val="00B9436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3">
    <w:name w:val="Untertitel153"/>
    <w:basedOn w:val="Titel153"/>
    <w:next w:val="author"/>
    <w:rsid w:val="00B9436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4">
    <w:name w:val="Titel154"/>
    <w:basedOn w:val="Standard"/>
    <w:next w:val="p1a"/>
    <w:rsid w:val="00C6697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4">
    <w:name w:val="Untertitel154"/>
    <w:basedOn w:val="Titel154"/>
    <w:next w:val="author"/>
    <w:rsid w:val="00C6697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5">
    <w:name w:val="Titel155"/>
    <w:basedOn w:val="Standard"/>
    <w:next w:val="p1a"/>
    <w:rsid w:val="00C8669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5">
    <w:name w:val="Untertitel155"/>
    <w:basedOn w:val="Titel155"/>
    <w:next w:val="author"/>
    <w:rsid w:val="00C8669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6">
    <w:name w:val="Titel156"/>
    <w:basedOn w:val="Standard"/>
    <w:next w:val="p1a"/>
    <w:rsid w:val="00EF359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6">
    <w:name w:val="Untertitel156"/>
    <w:basedOn w:val="Titel156"/>
    <w:next w:val="author"/>
    <w:rsid w:val="00EF359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">
    <w:name w:val="Titel157"/>
    <w:basedOn w:val="Standard"/>
    <w:next w:val="p1a"/>
    <w:rsid w:val="00F1092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">
    <w:name w:val="Untertitel157"/>
    <w:basedOn w:val="Titel157"/>
    <w:next w:val="author"/>
    <w:rsid w:val="00F1092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8">
    <w:name w:val="Titel158"/>
    <w:basedOn w:val="Standard"/>
    <w:next w:val="p1a"/>
    <w:rsid w:val="0021584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8">
    <w:name w:val="Untertitel158"/>
    <w:basedOn w:val="Titel158"/>
    <w:next w:val="author"/>
    <w:rsid w:val="0021584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9">
    <w:name w:val="Titel159"/>
    <w:basedOn w:val="Standard"/>
    <w:next w:val="p1a"/>
    <w:rsid w:val="00A54C4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9">
    <w:name w:val="Untertitel159"/>
    <w:basedOn w:val="Titel159"/>
    <w:next w:val="author"/>
    <w:rsid w:val="00A54C4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0">
    <w:name w:val="Titel160"/>
    <w:basedOn w:val="Standard"/>
    <w:next w:val="p1a"/>
    <w:rsid w:val="00467E4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0">
    <w:name w:val="Untertitel160"/>
    <w:basedOn w:val="Titel160"/>
    <w:next w:val="author"/>
    <w:rsid w:val="00467E4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">
    <w:name w:val="Titel161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">
    <w:name w:val="Untertitel161"/>
    <w:basedOn w:val="Titel161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0">
    <w:name w:val="Titel161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0">
    <w:name w:val="Untertitel161"/>
    <w:basedOn w:val="Titel1610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2">
    <w:name w:val="Titel162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2">
    <w:name w:val="Untertitel162"/>
    <w:basedOn w:val="Titel162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3">
    <w:name w:val="Titel163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3">
    <w:name w:val="Untertitel163"/>
    <w:basedOn w:val="Titel163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">
    <w:name w:val="Titel164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">
    <w:name w:val="Untertitel164"/>
    <w:basedOn w:val="Titel164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5">
    <w:name w:val="Titel165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5">
    <w:name w:val="Untertitel165"/>
    <w:basedOn w:val="Titel165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6">
    <w:name w:val="Titel166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6">
    <w:name w:val="Untertitel166"/>
    <w:basedOn w:val="Titel166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7">
    <w:name w:val="Titel167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7">
    <w:name w:val="Untertitel167"/>
    <w:basedOn w:val="Titel167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8">
    <w:name w:val="Titel168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8">
    <w:name w:val="Untertitel168"/>
    <w:basedOn w:val="Titel168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9">
    <w:name w:val="Titel169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9">
    <w:name w:val="Untertitel169"/>
    <w:basedOn w:val="Titel169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0">
    <w:name w:val="Titel170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0">
    <w:name w:val="Untertitel170"/>
    <w:basedOn w:val="Titel170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1">
    <w:name w:val="Titel171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1">
    <w:name w:val="Untertitel171"/>
    <w:basedOn w:val="Titel171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2">
    <w:name w:val="Titel172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2">
    <w:name w:val="Untertitel172"/>
    <w:basedOn w:val="Titel172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3">
    <w:name w:val="Titel173"/>
    <w:basedOn w:val="Standard"/>
    <w:next w:val="p1a"/>
    <w:rsid w:val="009723E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3">
    <w:name w:val="Untertitel173"/>
    <w:basedOn w:val="Titel173"/>
    <w:next w:val="author"/>
    <w:rsid w:val="009723E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4">
    <w:name w:val="Titel174"/>
    <w:basedOn w:val="Standard"/>
    <w:next w:val="p1a"/>
    <w:rsid w:val="00D9081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4">
    <w:name w:val="Untertitel174"/>
    <w:basedOn w:val="Titel174"/>
    <w:next w:val="author"/>
    <w:rsid w:val="00D9081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5">
    <w:name w:val="Titel175"/>
    <w:basedOn w:val="Standard"/>
    <w:next w:val="p1a"/>
    <w:rsid w:val="0063743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5">
    <w:name w:val="Untertitel175"/>
    <w:basedOn w:val="Titel175"/>
    <w:next w:val="author"/>
    <w:rsid w:val="0063743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6">
    <w:name w:val="Titel176"/>
    <w:basedOn w:val="Standard"/>
    <w:next w:val="p1a"/>
    <w:rsid w:val="00A34D6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6">
    <w:name w:val="Untertitel176"/>
    <w:basedOn w:val="Titel176"/>
    <w:next w:val="author"/>
    <w:rsid w:val="00A34D6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7">
    <w:name w:val="Titel177"/>
    <w:basedOn w:val="Standard"/>
    <w:next w:val="p1a"/>
    <w:rsid w:val="001C16B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7">
    <w:name w:val="Untertitel177"/>
    <w:basedOn w:val="Titel177"/>
    <w:next w:val="author"/>
    <w:rsid w:val="001C16B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8">
    <w:name w:val="Titel178"/>
    <w:basedOn w:val="Standard"/>
    <w:next w:val="p1a"/>
    <w:rsid w:val="00751E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8">
    <w:name w:val="Untertitel178"/>
    <w:basedOn w:val="Titel178"/>
    <w:next w:val="author"/>
    <w:rsid w:val="00751E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9">
    <w:name w:val="Titel179"/>
    <w:basedOn w:val="Standard"/>
    <w:next w:val="p1a"/>
    <w:rsid w:val="00CE7A1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9">
    <w:name w:val="Untertitel179"/>
    <w:basedOn w:val="Titel179"/>
    <w:next w:val="author"/>
    <w:rsid w:val="00CE7A1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0">
    <w:name w:val="Titel180"/>
    <w:basedOn w:val="Standard"/>
    <w:next w:val="p1a"/>
    <w:rsid w:val="00535B3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0">
    <w:name w:val="Untertitel180"/>
    <w:basedOn w:val="Titel180"/>
    <w:next w:val="author"/>
    <w:rsid w:val="00535B3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1">
    <w:name w:val="Titel181"/>
    <w:basedOn w:val="Standard"/>
    <w:next w:val="p1a"/>
    <w:rsid w:val="00C433E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1">
    <w:name w:val="Untertitel181"/>
    <w:basedOn w:val="Titel181"/>
    <w:next w:val="author"/>
    <w:rsid w:val="00C433E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2">
    <w:name w:val="Titel182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2">
    <w:name w:val="Untertitel182"/>
    <w:basedOn w:val="Titel182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20">
    <w:name w:val="Titel182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20">
    <w:name w:val="Untertitel182"/>
    <w:basedOn w:val="Titel1820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3">
    <w:name w:val="Titel183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3">
    <w:name w:val="Untertitel183"/>
    <w:basedOn w:val="Titel183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4">
    <w:name w:val="Titel184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4">
    <w:name w:val="Untertitel184"/>
    <w:basedOn w:val="Titel184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5">
    <w:name w:val="Titel185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5">
    <w:name w:val="Untertitel185"/>
    <w:basedOn w:val="Titel185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6">
    <w:name w:val="Titel186"/>
    <w:basedOn w:val="Standard"/>
    <w:next w:val="p1a"/>
    <w:rsid w:val="0076189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6">
    <w:name w:val="Untertitel186"/>
    <w:basedOn w:val="Titel186"/>
    <w:next w:val="author"/>
    <w:rsid w:val="0076189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7">
    <w:name w:val="Titel187"/>
    <w:basedOn w:val="Standard"/>
    <w:next w:val="p1a"/>
    <w:rsid w:val="0093376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7">
    <w:name w:val="Untertitel187"/>
    <w:basedOn w:val="Titel187"/>
    <w:next w:val="author"/>
    <w:rsid w:val="0093376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8">
    <w:name w:val="Titel188"/>
    <w:basedOn w:val="Standard"/>
    <w:next w:val="p1a"/>
    <w:rsid w:val="0067008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8">
    <w:name w:val="Untertitel188"/>
    <w:basedOn w:val="Titel188"/>
    <w:next w:val="author"/>
    <w:rsid w:val="0067008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t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Metasonic\Dokumentation\Zus&#228;tzlicheDokumente\Subject-Buch\Index-Version\20120705-Gesamtbuch-Zentraldokument\T1-book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EAD917-DB54-42CF-B87E-FFBA3CCAA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T1-book.dot</Template>
  <TotalTime>0</TotalTime>
  <Pages>11</Pages>
  <Words>6583</Words>
  <Characters>37524</Characters>
  <Application>Microsoft Office Word</Application>
  <DocSecurity>0</DocSecurity>
  <Lines>312</Lines>
  <Paragraphs>88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8</vt:lpstr>
    </vt:vector>
  </TitlesOfParts>
  <Company>Microsoft</Company>
  <LinksUpToDate>false</LinksUpToDate>
  <CharactersWithSpaces>44019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</dc:title>
  <dc:creator>Christian</dc:creator>
  <cp:lastModifiedBy>Carina Busse</cp:lastModifiedBy>
  <cp:revision>57</cp:revision>
  <dcterms:created xsi:type="dcterms:W3CDTF">2012-06-28T17:44:00Z</dcterms:created>
  <dcterms:modified xsi:type="dcterms:W3CDTF">2012-07-05T07:30:00Z</dcterms:modified>
</cp:coreProperties>
</file>